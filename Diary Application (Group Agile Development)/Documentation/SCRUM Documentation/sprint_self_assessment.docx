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D1E1A" w:rsidR="00761456" w:rsidP="000D1E1A" w:rsidRDefault="00EC7F7D" w14:paraId="1B90B118" w14:textId="4EB88187">
      <w:pPr>
        <w:pStyle w:val="Title"/>
      </w:pPr>
      <w:r>
        <w:rPr>
          <w:rStyle w:val="Emphasis"/>
          <w:b/>
          <w:bCs w:val="0"/>
          <w:i w:val="0"/>
          <w:iCs w:val="0"/>
          <w:spacing w:val="5"/>
        </w:rPr>
        <w:t>Are we doing it right?</w:t>
      </w:r>
    </w:p>
    <w:p w:rsidRPr="006C616C" w:rsidR="00C609BA" w:rsidP="003839AA" w:rsidRDefault="00087BF1" w14:paraId="18E6A0B1" w14:textId="24D7E85A">
      <w:pPr>
        <w:pStyle w:val="Heading1"/>
      </w:pPr>
      <w:r>
        <w:t>Introduction</w:t>
      </w:r>
    </w:p>
    <w:p w:rsidR="00EC7F7D" w:rsidP="00D3251C" w:rsidRDefault="00EC7F7D" w14:paraId="6E4EE6C8" w14:textId="196DB5AD">
      <w:r>
        <w:t>This is a short self-assessment checklist to perform within your team after each sprint.  It check</w:t>
      </w:r>
      <w:r w:rsidR="002127E2">
        <w:t>s</w:t>
      </w:r>
      <w:r>
        <w:t xml:space="preserve"> </w:t>
      </w:r>
      <w:r w:rsidR="002127E2">
        <w:t xml:space="preserve">if </w:t>
      </w:r>
      <w:r>
        <w:t>you</w:t>
      </w:r>
      <w:r w:rsidR="002127E2">
        <w:t xml:space="preserve"> and your team are performing the processes and activities in the expected ways for this module and its assessment.</w:t>
      </w:r>
    </w:p>
    <w:p w:rsidR="0084220B" w:rsidP="00100A85" w:rsidRDefault="00801511" w14:paraId="79E5AD92" w14:textId="6952C37B">
      <w:pPr>
        <w:pStyle w:val="Heading1"/>
      </w:pPr>
      <w:r>
        <w:t>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9"/>
        <w:gridCol w:w="596"/>
        <w:gridCol w:w="617"/>
        <w:gridCol w:w="3180"/>
      </w:tblGrid>
      <w:tr w:rsidR="00801511" w:rsidTr="7D06DFC7" w14:paraId="15D8FC75" w14:textId="77777777">
        <w:tc>
          <w:tcPr>
            <w:tcW w:w="4849" w:type="dxa"/>
            <w:tcMar/>
            <w:vAlign w:val="center"/>
          </w:tcPr>
          <w:p w:rsidR="00801511" w:rsidP="00801511" w:rsidRDefault="006F43D5" w14:paraId="1C3C4B27" w14:textId="3C3F5368">
            <w:pPr>
              <w:pStyle w:val="NoSpacing"/>
              <w:spacing w:before="120" w:after="120"/>
            </w:pPr>
            <w:r>
              <w:t>Criteria</w:t>
            </w:r>
          </w:p>
        </w:tc>
        <w:tc>
          <w:tcPr>
            <w:tcW w:w="596" w:type="dxa"/>
            <w:tcMar/>
            <w:vAlign w:val="center"/>
          </w:tcPr>
          <w:p w:rsidR="00801511" w:rsidP="003A7345" w:rsidRDefault="00801511" w14:paraId="501BC613" w14:textId="02F718F1">
            <w:pPr>
              <w:pStyle w:val="NoSpacing"/>
              <w:spacing w:before="120" w:after="120"/>
              <w:jc w:val="center"/>
            </w:pPr>
            <w:r>
              <w:t>Yes</w:t>
            </w:r>
          </w:p>
        </w:tc>
        <w:tc>
          <w:tcPr>
            <w:tcW w:w="617" w:type="dxa"/>
            <w:tcMar/>
            <w:vAlign w:val="center"/>
          </w:tcPr>
          <w:p w:rsidR="00801511" w:rsidP="003A7345" w:rsidRDefault="00801511" w14:paraId="548A9580" w14:textId="62BAAC87">
            <w:pPr>
              <w:pStyle w:val="NoSpacing"/>
              <w:spacing w:before="120" w:after="120"/>
              <w:jc w:val="center"/>
            </w:pPr>
            <w:r>
              <w:t>No</w:t>
            </w:r>
          </w:p>
        </w:tc>
        <w:tc>
          <w:tcPr>
            <w:tcW w:w="3180" w:type="dxa"/>
            <w:tcMar/>
            <w:vAlign w:val="center"/>
          </w:tcPr>
          <w:p w:rsidR="00801511" w:rsidP="00801511" w:rsidRDefault="00801511" w14:paraId="63963E18" w14:textId="31BC2221">
            <w:pPr>
              <w:pStyle w:val="NoSpacing"/>
              <w:spacing w:before="120" w:after="120"/>
            </w:pPr>
            <w:r>
              <w:t>Comments</w:t>
            </w:r>
          </w:p>
        </w:tc>
      </w:tr>
      <w:tr w:rsidR="000E39B0" w:rsidTr="7D06DFC7" w14:paraId="20A3BC68" w14:textId="77777777">
        <w:tc>
          <w:tcPr>
            <w:tcW w:w="4849" w:type="dxa"/>
            <w:tcMar/>
            <w:vAlign w:val="center"/>
          </w:tcPr>
          <w:p w:rsidR="000E39B0" w:rsidP="00801511" w:rsidRDefault="000E39B0" w14:paraId="51622150" w14:textId="654B3E63">
            <w:pPr>
              <w:pStyle w:val="NoSpacing"/>
              <w:spacing w:before="120" w:after="120"/>
            </w:pPr>
            <w:r>
              <w:t>Did your team effectively communicate what was expected of each member this sprint?</w:t>
            </w:r>
          </w:p>
        </w:tc>
        <w:tc>
          <w:tcPr>
            <w:tcW w:w="596" w:type="dxa"/>
            <w:tcMar/>
            <w:vAlign w:val="center"/>
          </w:tcPr>
          <w:p w:rsidR="000E39B0" w:rsidP="003A7345" w:rsidRDefault="000E39B0" w14:paraId="3CA4DBC5" w14:textId="4D246B74">
            <w:pPr>
              <w:pStyle w:val="NoSpacing"/>
              <w:spacing w:before="120" w:after="120"/>
              <w:jc w:val="center"/>
            </w:pPr>
            <w:r w:rsidR="1DCB1B20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0E39B0" w:rsidP="003A7345" w:rsidRDefault="000E39B0" w14:paraId="1B8FE903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0E39B0" w:rsidP="00801511" w:rsidRDefault="000E39B0" w14:paraId="7AEAE6C3" w14:textId="77777777">
            <w:pPr>
              <w:pStyle w:val="NoSpacing"/>
              <w:spacing w:before="120" w:after="120"/>
            </w:pPr>
          </w:p>
        </w:tc>
      </w:tr>
      <w:tr w:rsidR="00801511" w:rsidTr="7D06DFC7" w14:paraId="7363F8F5" w14:textId="77777777">
        <w:tc>
          <w:tcPr>
            <w:tcW w:w="4849" w:type="dxa"/>
            <w:tcMar/>
            <w:vAlign w:val="center"/>
          </w:tcPr>
          <w:p w:rsidR="00801511" w:rsidP="00801511" w:rsidRDefault="00395D36" w14:paraId="5F3BAE20" w14:textId="33B4E8F1">
            <w:pPr>
              <w:pStyle w:val="NoSpacing"/>
              <w:spacing w:before="120" w:after="120"/>
            </w:pPr>
            <w:r>
              <w:t>Did your team start the sprint with</w:t>
            </w:r>
            <w:r w:rsidR="003A7345">
              <w:t xml:space="preserve"> the selected</w:t>
            </w:r>
            <w:r>
              <w:t xml:space="preserve"> User Stories in</w:t>
            </w:r>
            <w:r w:rsidR="00463F7A">
              <w:t xml:space="preserve"> the</w:t>
            </w:r>
            <w:r>
              <w:t xml:space="preserve"> </w:t>
            </w:r>
            <w:proofErr w:type="spellStart"/>
            <w:r>
              <w:t>PivotalTracker</w:t>
            </w:r>
            <w:proofErr w:type="spellEnd"/>
            <w:r w:rsidR="00CA07DE">
              <w:t xml:space="preserve"> Backlog</w:t>
            </w:r>
            <w:r w:rsidR="003A7345">
              <w:t>?</w:t>
            </w:r>
          </w:p>
        </w:tc>
        <w:tc>
          <w:tcPr>
            <w:tcW w:w="596" w:type="dxa"/>
            <w:tcMar/>
            <w:vAlign w:val="center"/>
          </w:tcPr>
          <w:p w:rsidR="00801511" w:rsidP="003A7345" w:rsidRDefault="00801511" w14:paraId="0F93F791" w14:textId="10C7FB70">
            <w:pPr>
              <w:pStyle w:val="NoSpacing"/>
              <w:spacing w:before="120" w:after="120"/>
              <w:jc w:val="center"/>
            </w:pPr>
            <w:r w:rsidR="650E8CAC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801511" w:rsidP="003A7345" w:rsidRDefault="00801511" w14:paraId="3A8D2568" w14:textId="3EC9FF4A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801511" w:rsidP="00801511" w:rsidRDefault="00801511" w14:paraId="53E0D54E" w14:textId="77777777">
            <w:pPr>
              <w:pStyle w:val="NoSpacing"/>
              <w:spacing w:before="120" w:after="120"/>
            </w:pPr>
          </w:p>
        </w:tc>
      </w:tr>
      <w:tr w:rsidR="00FD2D83" w:rsidTr="7D06DFC7" w14:paraId="5E26EA2F" w14:textId="77777777">
        <w:tc>
          <w:tcPr>
            <w:tcW w:w="4849" w:type="dxa"/>
            <w:tcMar/>
            <w:vAlign w:val="center"/>
          </w:tcPr>
          <w:p w:rsidR="00FD2D83" w:rsidP="00801511" w:rsidRDefault="00FD2D83" w14:paraId="4AE6F099" w14:textId="2F7F9795">
            <w:pPr>
              <w:pStyle w:val="NoSpacing"/>
              <w:spacing w:before="120" w:after="120"/>
            </w:pPr>
            <w:r>
              <w:t xml:space="preserve">Were all selected Users Stories expressed as </w:t>
            </w:r>
            <w:proofErr w:type="spellStart"/>
            <w:proofErr w:type="gramStart"/>
            <w:r w:rsidRPr="00FD2D83">
              <w:rPr>
                <w:i/>
                <w:iCs/>
              </w:rPr>
              <w:t>As</w:t>
            </w:r>
            <w:proofErr w:type="spellEnd"/>
            <w:proofErr w:type="gramEnd"/>
            <w:r w:rsidRPr="00FD2D83">
              <w:rPr>
                <w:i/>
                <w:iCs/>
              </w:rPr>
              <w:t xml:space="preserve"> a… I want… so that</w:t>
            </w:r>
            <w:r>
              <w:rPr>
                <w:i/>
                <w:iCs/>
              </w:rPr>
              <w:t>?</w:t>
            </w:r>
          </w:p>
        </w:tc>
        <w:tc>
          <w:tcPr>
            <w:tcW w:w="596" w:type="dxa"/>
            <w:tcMar/>
            <w:vAlign w:val="center"/>
          </w:tcPr>
          <w:p w:rsidR="00FD2D83" w:rsidP="003A7345" w:rsidRDefault="00FD2D83" w14:paraId="18A8E930" w14:textId="61AD698B">
            <w:pPr>
              <w:pStyle w:val="NoSpacing"/>
              <w:spacing w:before="120" w:after="120"/>
              <w:jc w:val="center"/>
            </w:pPr>
            <w:r w:rsidR="1ABECD4B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FD2D83" w:rsidP="003A7345" w:rsidRDefault="00FD2D83" w14:paraId="2306947B" w14:textId="3E16A879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FD2D83" w:rsidP="00801511" w:rsidRDefault="00FD2D83" w14:paraId="4E7AF572" w14:textId="77777777">
            <w:pPr>
              <w:pStyle w:val="NoSpacing"/>
              <w:spacing w:before="120" w:after="120"/>
            </w:pPr>
          </w:p>
        </w:tc>
      </w:tr>
      <w:tr w:rsidR="003A7345" w:rsidTr="7D06DFC7" w14:paraId="018C80FA" w14:textId="77777777">
        <w:tc>
          <w:tcPr>
            <w:tcW w:w="4849" w:type="dxa"/>
            <w:tcMar/>
            <w:vAlign w:val="center"/>
          </w:tcPr>
          <w:p w:rsidR="003A7345" w:rsidP="00801511" w:rsidRDefault="003A7345" w14:paraId="19BD406C" w14:textId="20558BD0">
            <w:pPr>
              <w:pStyle w:val="NoSpacing"/>
              <w:spacing w:before="120" w:after="120"/>
            </w:pPr>
            <w:r>
              <w:t>Did all selected User Stories have detailed Acceptance Criteria ready to</w:t>
            </w:r>
            <w:r w:rsidR="00CA07DE">
              <w:t xml:space="preserve"> use?</w:t>
            </w:r>
          </w:p>
        </w:tc>
        <w:tc>
          <w:tcPr>
            <w:tcW w:w="596" w:type="dxa"/>
            <w:tcMar/>
            <w:vAlign w:val="center"/>
          </w:tcPr>
          <w:p w:rsidR="003A7345" w:rsidP="003A7345" w:rsidRDefault="003A7345" w14:paraId="0C5D3166" w14:textId="6CDC4358">
            <w:pPr>
              <w:pStyle w:val="NoSpacing"/>
              <w:spacing w:before="120" w:after="120"/>
              <w:jc w:val="center"/>
            </w:pPr>
            <w:r w:rsidR="2BFF23D7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3A7345" w:rsidP="003A7345" w:rsidRDefault="003A7345" w14:paraId="6E3CD870" w14:textId="5648BF58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3A7345" w:rsidP="00801511" w:rsidRDefault="003A7345" w14:paraId="2F483E58" w14:textId="77777777">
            <w:pPr>
              <w:pStyle w:val="NoSpacing"/>
              <w:spacing w:before="120" w:after="120"/>
            </w:pPr>
          </w:p>
        </w:tc>
      </w:tr>
      <w:tr w:rsidR="00D25C31" w:rsidTr="7D06DFC7" w14:paraId="3213F3A5" w14:textId="77777777">
        <w:tc>
          <w:tcPr>
            <w:tcW w:w="4849" w:type="dxa"/>
            <w:tcMar/>
            <w:vAlign w:val="center"/>
          </w:tcPr>
          <w:p w:rsidR="00D25C31" w:rsidP="00801511" w:rsidRDefault="00D25C31" w14:paraId="19AC5104" w14:textId="29F40D1E">
            <w:pPr>
              <w:pStyle w:val="NoSpacing"/>
              <w:spacing w:before="120" w:after="120"/>
            </w:pPr>
            <w:r>
              <w:t xml:space="preserve">Were all selected User Stories given </w:t>
            </w:r>
            <w:r w:rsidR="00E157B8">
              <w:t xml:space="preserve">effort </w:t>
            </w:r>
            <w:r>
              <w:t xml:space="preserve">estimates </w:t>
            </w:r>
            <w:r w:rsidR="00216174">
              <w:t>from</w:t>
            </w:r>
            <w:r w:rsidR="00E157B8">
              <w:t xml:space="preserve"> discussion within the team?</w:t>
            </w:r>
          </w:p>
        </w:tc>
        <w:tc>
          <w:tcPr>
            <w:tcW w:w="596" w:type="dxa"/>
            <w:tcMar/>
            <w:vAlign w:val="center"/>
          </w:tcPr>
          <w:p w:rsidR="00D25C31" w:rsidP="003A7345" w:rsidRDefault="00D25C31" w14:paraId="02ACB9B5" w14:textId="01A52B4F">
            <w:pPr>
              <w:pStyle w:val="NoSpacing"/>
              <w:spacing w:before="120" w:after="120"/>
              <w:jc w:val="center"/>
            </w:pPr>
            <w:r w:rsidR="09DA3869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D25C31" w:rsidP="003A7345" w:rsidRDefault="00D25C31" w14:paraId="375D1186" w14:textId="16929A8A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D25C31" w:rsidP="00801511" w:rsidRDefault="00D25C31" w14:paraId="08760113" w14:textId="77777777">
            <w:pPr>
              <w:pStyle w:val="NoSpacing"/>
              <w:spacing w:before="120" w:after="120"/>
            </w:pPr>
          </w:p>
        </w:tc>
      </w:tr>
      <w:tr w:rsidR="00E157B8" w:rsidTr="7D06DFC7" w14:paraId="4735E31B" w14:textId="77777777">
        <w:tc>
          <w:tcPr>
            <w:tcW w:w="4849" w:type="dxa"/>
            <w:tcMar/>
            <w:vAlign w:val="center"/>
          </w:tcPr>
          <w:p w:rsidR="00E157B8" w:rsidP="00801511" w:rsidRDefault="00F12F10" w14:paraId="4540FCFA" w14:textId="2CF0B76D">
            <w:pPr>
              <w:pStyle w:val="NoSpacing"/>
              <w:spacing w:before="120" w:after="120"/>
            </w:pPr>
            <w:r>
              <w:t>Is there a single codebase all members of the team are contributing toward held within the tutor</w:t>
            </w:r>
            <w:r w:rsidR="00216174">
              <w:t xml:space="preserve"> </w:t>
            </w:r>
            <w:r>
              <w:t>provided GitHub repo?</w:t>
            </w:r>
          </w:p>
        </w:tc>
        <w:tc>
          <w:tcPr>
            <w:tcW w:w="596" w:type="dxa"/>
            <w:tcMar/>
            <w:vAlign w:val="center"/>
          </w:tcPr>
          <w:p w:rsidR="00E157B8" w:rsidP="003A7345" w:rsidRDefault="00E157B8" w14:paraId="6935DCBB" w14:textId="1E7DCE15">
            <w:pPr>
              <w:pStyle w:val="NoSpacing"/>
              <w:spacing w:before="120" w:after="120"/>
              <w:jc w:val="center"/>
            </w:pPr>
            <w:r w:rsidR="5F4B9EC5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E157B8" w:rsidP="003A7345" w:rsidRDefault="00E157B8" w14:paraId="5261F0F0" w14:textId="21A4CDAD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E157B8" w:rsidP="00801511" w:rsidRDefault="00E157B8" w14:paraId="1264FC76" w14:textId="77777777">
            <w:pPr>
              <w:pStyle w:val="NoSpacing"/>
              <w:spacing w:before="120" w:after="120"/>
            </w:pPr>
          </w:p>
        </w:tc>
      </w:tr>
      <w:tr w:rsidR="00F418AA" w:rsidTr="7D06DFC7" w14:paraId="236BE705" w14:textId="77777777">
        <w:tc>
          <w:tcPr>
            <w:tcW w:w="4849" w:type="dxa"/>
            <w:tcMar/>
            <w:vAlign w:val="center"/>
          </w:tcPr>
          <w:p w:rsidR="00F418AA" w:rsidP="00801511" w:rsidRDefault="00F418AA" w14:paraId="1E67DEDB" w14:textId="53A2E8C7">
            <w:pPr>
              <w:pStyle w:val="NoSpacing"/>
              <w:spacing w:before="120" w:after="120"/>
            </w:pPr>
            <w:r>
              <w:t>Did each of your git commits have a meaningful comment explaining its purpose?</w:t>
            </w:r>
          </w:p>
        </w:tc>
        <w:tc>
          <w:tcPr>
            <w:tcW w:w="596" w:type="dxa"/>
            <w:tcMar/>
            <w:vAlign w:val="center"/>
          </w:tcPr>
          <w:p w:rsidR="00F418AA" w:rsidP="003A7345" w:rsidRDefault="00F418AA" w14:paraId="11DD2F88" w14:textId="1BF4EC8E">
            <w:pPr>
              <w:pStyle w:val="NoSpacing"/>
              <w:spacing w:before="120" w:after="120"/>
              <w:jc w:val="center"/>
            </w:pPr>
            <w:r w:rsidR="48480595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F418AA" w:rsidP="003A7345" w:rsidRDefault="00F418AA" w14:paraId="6D75422E" w14:textId="7F9B70A3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F418AA" w:rsidP="00801511" w:rsidRDefault="00F418AA" w14:paraId="4678CD61" w14:textId="77777777">
            <w:pPr>
              <w:pStyle w:val="NoSpacing"/>
              <w:spacing w:before="120" w:after="120"/>
            </w:pPr>
          </w:p>
        </w:tc>
      </w:tr>
      <w:tr w:rsidR="00D60C58" w:rsidTr="7D06DFC7" w14:paraId="36FB67D4" w14:textId="77777777">
        <w:tc>
          <w:tcPr>
            <w:tcW w:w="4849" w:type="dxa"/>
            <w:tcMar/>
            <w:vAlign w:val="center"/>
          </w:tcPr>
          <w:p w:rsidR="00D60C58" w:rsidP="00801511" w:rsidRDefault="00D60C58" w14:paraId="0D6BB6DE" w14:textId="1FFABF36">
            <w:pPr>
              <w:pStyle w:val="NoSpacing"/>
              <w:spacing w:before="120" w:after="120"/>
            </w:pPr>
            <w:r>
              <w:t>Has each update to the code been performed on a</w:t>
            </w:r>
            <w:r w:rsidR="00B87A5A">
              <w:t>n isolated</w:t>
            </w:r>
            <w:r>
              <w:t xml:space="preserve"> feature branch </w:t>
            </w:r>
            <w:r w:rsidR="00B87A5A">
              <w:t>and completed before merging into the shared branch?</w:t>
            </w:r>
          </w:p>
        </w:tc>
        <w:tc>
          <w:tcPr>
            <w:tcW w:w="596" w:type="dxa"/>
            <w:tcMar/>
            <w:vAlign w:val="center"/>
          </w:tcPr>
          <w:p w:rsidR="00D60C58" w:rsidP="003A7345" w:rsidRDefault="00D60C58" w14:paraId="78532110" w14:textId="74C0E4C3">
            <w:pPr>
              <w:pStyle w:val="NoSpacing"/>
              <w:spacing w:before="120" w:after="120"/>
              <w:jc w:val="center"/>
            </w:pPr>
            <w:r w:rsidR="5F2C286A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D60C58" w:rsidP="003A7345" w:rsidRDefault="00D60C58" w14:paraId="2828486B" w14:textId="57C30FA9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D60C58" w:rsidP="00801511" w:rsidRDefault="00D60C58" w14:paraId="2C6EF00A" w14:textId="77777777">
            <w:pPr>
              <w:pStyle w:val="NoSpacing"/>
              <w:spacing w:before="120" w:after="120"/>
            </w:pPr>
          </w:p>
        </w:tc>
      </w:tr>
      <w:tr w:rsidR="00524B7D" w:rsidTr="7D06DFC7" w14:paraId="6EF971F0" w14:textId="77777777">
        <w:tc>
          <w:tcPr>
            <w:tcW w:w="4849" w:type="dxa"/>
            <w:tcMar/>
            <w:vAlign w:val="center"/>
          </w:tcPr>
          <w:p w:rsidR="00524B7D" w:rsidP="00801511" w:rsidRDefault="00524B7D" w14:paraId="5110E7E5" w14:textId="35AAC998">
            <w:pPr>
              <w:pStyle w:val="NoSpacing"/>
              <w:spacing w:before="120" w:after="120"/>
            </w:pPr>
            <w:r>
              <w:t>Did you successfully merge the shared branch into your feature branch before merging back?</w:t>
            </w:r>
          </w:p>
        </w:tc>
        <w:tc>
          <w:tcPr>
            <w:tcW w:w="596" w:type="dxa"/>
            <w:tcMar/>
            <w:vAlign w:val="center"/>
          </w:tcPr>
          <w:p w:rsidR="00524B7D" w:rsidP="003A7345" w:rsidRDefault="00524B7D" w14:paraId="109D1908" w14:textId="6704AB09">
            <w:pPr>
              <w:pStyle w:val="NoSpacing"/>
              <w:spacing w:before="120" w:after="120"/>
              <w:jc w:val="center"/>
            </w:pPr>
            <w:r w:rsidR="70251290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524B7D" w:rsidP="003A7345" w:rsidRDefault="00524B7D" w14:paraId="75D5FD67" w14:textId="75AADCBA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524B7D" w:rsidP="00801511" w:rsidRDefault="00524B7D" w14:paraId="2D674CC8" w14:textId="77777777">
            <w:pPr>
              <w:pStyle w:val="NoSpacing"/>
              <w:spacing w:before="120" w:after="120"/>
            </w:pPr>
          </w:p>
        </w:tc>
      </w:tr>
      <w:tr w:rsidR="00E3585C" w:rsidTr="7D06DFC7" w14:paraId="7A3F9F24" w14:textId="77777777">
        <w:tc>
          <w:tcPr>
            <w:tcW w:w="4849" w:type="dxa"/>
            <w:tcMar/>
            <w:vAlign w:val="center"/>
          </w:tcPr>
          <w:p w:rsidR="00E3585C" w:rsidP="00801511" w:rsidRDefault="00E3585C" w14:paraId="1D2F7EBF" w14:textId="41A8C4F5">
            <w:pPr>
              <w:pStyle w:val="NoSpacing"/>
              <w:spacing w:before="120" w:after="120"/>
            </w:pPr>
            <w:r>
              <w:t>Did you pull updates to the shared branch onto your PC and merge them into your private branches</w:t>
            </w:r>
            <w:r w:rsidR="002649C8">
              <w:t xml:space="preserve"> at least once per day</w:t>
            </w:r>
            <w:r>
              <w:t>?</w:t>
            </w:r>
          </w:p>
        </w:tc>
        <w:tc>
          <w:tcPr>
            <w:tcW w:w="596" w:type="dxa"/>
            <w:tcMar/>
            <w:vAlign w:val="center"/>
          </w:tcPr>
          <w:p w:rsidR="00E3585C" w:rsidP="003A7345" w:rsidRDefault="00E3585C" w14:paraId="421E2467" w14:textId="103CAFBF">
            <w:pPr>
              <w:pStyle w:val="NoSpacing"/>
              <w:spacing w:before="120" w:after="120"/>
              <w:jc w:val="center"/>
            </w:pPr>
            <w:r w:rsidR="176A7738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E3585C" w:rsidP="003A7345" w:rsidRDefault="00E3585C" w14:paraId="1967540B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E3585C" w:rsidP="00801511" w:rsidRDefault="00E3585C" w14:paraId="2C0FEE8F" w14:textId="77777777">
            <w:pPr>
              <w:pStyle w:val="NoSpacing"/>
              <w:spacing w:before="120" w:after="120"/>
            </w:pPr>
          </w:p>
        </w:tc>
      </w:tr>
      <w:tr w:rsidR="002C6965" w:rsidTr="7D06DFC7" w14:paraId="0C7B1533" w14:textId="77777777">
        <w:tc>
          <w:tcPr>
            <w:tcW w:w="4849" w:type="dxa"/>
            <w:tcMar/>
            <w:vAlign w:val="center"/>
          </w:tcPr>
          <w:p w:rsidR="002C6965" w:rsidP="00801511" w:rsidRDefault="002C6965" w14:paraId="2B186BC2" w14:textId="0C154ED1">
            <w:pPr>
              <w:pStyle w:val="NoSpacing"/>
              <w:spacing w:before="120" w:after="120"/>
            </w:pPr>
            <w:r>
              <w:t>Were you able to cleanly merge your code into the shared branch without “heroics” from other team members?</w:t>
            </w:r>
          </w:p>
        </w:tc>
        <w:tc>
          <w:tcPr>
            <w:tcW w:w="596" w:type="dxa"/>
            <w:tcMar/>
            <w:vAlign w:val="center"/>
          </w:tcPr>
          <w:p w:rsidR="002C6965" w:rsidP="003A7345" w:rsidRDefault="002C6965" w14:paraId="62EAAB2B" w14:textId="3D6EAA51">
            <w:pPr>
              <w:pStyle w:val="NoSpacing"/>
              <w:spacing w:before="120" w:after="120"/>
              <w:jc w:val="center"/>
            </w:pPr>
            <w:r w:rsidR="4A2EF783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2C6965" w:rsidP="003A7345" w:rsidRDefault="002C6965" w14:paraId="5FB58B94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2C6965" w:rsidP="00801511" w:rsidRDefault="002C6965" w14:paraId="52B88960" w14:textId="77777777">
            <w:pPr>
              <w:pStyle w:val="NoSpacing"/>
              <w:spacing w:before="120" w:after="120"/>
            </w:pPr>
          </w:p>
        </w:tc>
      </w:tr>
    </w:tbl>
    <w:p w:rsidR="006A425B" w:rsidRDefault="006A425B" w14:paraId="1358DF9E" w14:textId="7777777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9"/>
        <w:gridCol w:w="596"/>
        <w:gridCol w:w="617"/>
        <w:gridCol w:w="3180"/>
      </w:tblGrid>
      <w:tr w:rsidR="00734DFF" w:rsidTr="7D06DFC7" w14:paraId="4E5F0463" w14:textId="77777777">
        <w:tc>
          <w:tcPr>
            <w:tcW w:w="4849" w:type="dxa"/>
            <w:tcMar/>
            <w:vAlign w:val="center"/>
          </w:tcPr>
          <w:p w:rsidR="00734DFF" w:rsidP="00801511" w:rsidRDefault="00734DFF" w14:paraId="256F0EFD" w14:textId="3666730F">
            <w:pPr>
              <w:pStyle w:val="NoSpacing"/>
              <w:spacing w:before="120" w:after="120"/>
            </w:pPr>
            <w:r>
              <w:lastRenderedPageBreak/>
              <w:t xml:space="preserve">Did you keep the User Story you were working on updated within </w:t>
            </w:r>
            <w:proofErr w:type="spellStart"/>
            <w:r>
              <w:t>PivotalTracker</w:t>
            </w:r>
            <w:proofErr w:type="spellEnd"/>
            <w:r>
              <w:t>?</w:t>
            </w:r>
          </w:p>
        </w:tc>
        <w:tc>
          <w:tcPr>
            <w:tcW w:w="596" w:type="dxa"/>
            <w:tcMar/>
            <w:vAlign w:val="center"/>
          </w:tcPr>
          <w:p w:rsidR="00734DFF" w:rsidP="003A7345" w:rsidRDefault="00734DFF" w14:paraId="309EC512" w14:textId="0E9B8B13">
            <w:pPr>
              <w:pStyle w:val="NoSpacing"/>
              <w:spacing w:before="120" w:after="120"/>
              <w:jc w:val="center"/>
            </w:pPr>
            <w:r w:rsidR="14AA0EB7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734DFF" w:rsidP="003A7345" w:rsidRDefault="00734DFF" w14:paraId="55FB101D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734DFF" w:rsidP="00801511" w:rsidRDefault="00734DFF" w14:paraId="1BA61ACE" w14:textId="77777777">
            <w:pPr>
              <w:pStyle w:val="NoSpacing"/>
              <w:spacing w:before="120" w:after="120"/>
            </w:pPr>
          </w:p>
        </w:tc>
      </w:tr>
      <w:tr w:rsidR="00056F06" w:rsidTr="7D06DFC7" w14:paraId="6E57CCE5" w14:textId="77777777">
        <w:tc>
          <w:tcPr>
            <w:tcW w:w="4849" w:type="dxa"/>
            <w:tcMar/>
            <w:vAlign w:val="center"/>
          </w:tcPr>
          <w:p w:rsidR="00056F06" w:rsidP="00801511" w:rsidRDefault="00056F06" w14:paraId="6D580FA0" w14:textId="1CBACE1D">
            <w:pPr>
              <w:pStyle w:val="NoSpacing"/>
              <w:spacing w:before="120" w:after="120"/>
            </w:pPr>
            <w:r>
              <w:t>Did you communicate briefly but regularly with your team to update each other on progress?</w:t>
            </w:r>
          </w:p>
        </w:tc>
        <w:tc>
          <w:tcPr>
            <w:tcW w:w="596" w:type="dxa"/>
            <w:tcMar/>
            <w:vAlign w:val="center"/>
          </w:tcPr>
          <w:p w:rsidR="00056F06" w:rsidP="003A7345" w:rsidRDefault="00056F06" w14:paraId="665C5520" w14:textId="77F01C89">
            <w:pPr>
              <w:pStyle w:val="NoSpacing"/>
              <w:spacing w:before="120" w:after="120"/>
              <w:jc w:val="center"/>
            </w:pPr>
            <w:r w:rsidR="76BCE9D0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056F06" w:rsidP="003A7345" w:rsidRDefault="00056F06" w14:paraId="7F3A8AF5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056F06" w:rsidP="00801511" w:rsidRDefault="00056F06" w14:paraId="03F1CD26" w14:textId="77777777">
            <w:pPr>
              <w:pStyle w:val="NoSpacing"/>
              <w:spacing w:before="120" w:after="120"/>
            </w:pPr>
          </w:p>
        </w:tc>
      </w:tr>
      <w:tr w:rsidR="00056F06" w:rsidTr="7D06DFC7" w14:paraId="6F20EB55" w14:textId="77777777">
        <w:tc>
          <w:tcPr>
            <w:tcW w:w="4849" w:type="dxa"/>
            <w:tcMar/>
            <w:vAlign w:val="center"/>
          </w:tcPr>
          <w:p w:rsidR="00056F06" w:rsidP="00801511" w:rsidRDefault="009841AA" w14:paraId="49D06D9A" w14:textId="44B651A1">
            <w:pPr>
              <w:pStyle w:val="NoSpacing"/>
              <w:spacing w:before="120" w:after="120"/>
            </w:pPr>
            <w:r>
              <w:t xml:space="preserve">Did you work from draft wireframe layouts for any UI updates </w:t>
            </w:r>
            <w:r w:rsidR="0047438C">
              <w:t>done for your User Stories?</w:t>
            </w:r>
          </w:p>
        </w:tc>
        <w:tc>
          <w:tcPr>
            <w:tcW w:w="596" w:type="dxa"/>
            <w:tcMar/>
            <w:vAlign w:val="center"/>
          </w:tcPr>
          <w:p w:rsidR="00056F06" w:rsidP="003A7345" w:rsidRDefault="00056F06" w14:paraId="5C0982F6" w14:textId="32AF1896">
            <w:pPr>
              <w:pStyle w:val="NoSpacing"/>
              <w:spacing w:before="120" w:after="120"/>
              <w:jc w:val="center"/>
            </w:pPr>
            <w:r w:rsidR="0CB1D87B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056F06" w:rsidP="003A7345" w:rsidRDefault="00056F06" w14:paraId="73F20549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056F06" w:rsidP="00801511" w:rsidRDefault="00056F06" w14:paraId="26C1AD45" w14:textId="77777777">
            <w:pPr>
              <w:pStyle w:val="NoSpacing"/>
              <w:spacing w:before="120" w:after="120"/>
            </w:pPr>
          </w:p>
        </w:tc>
      </w:tr>
      <w:tr w:rsidR="007A0859" w:rsidTr="7D06DFC7" w14:paraId="4D212757" w14:textId="77777777">
        <w:tc>
          <w:tcPr>
            <w:tcW w:w="4849" w:type="dxa"/>
            <w:tcMar/>
            <w:vAlign w:val="center"/>
          </w:tcPr>
          <w:p w:rsidR="007A0859" w:rsidP="00801511" w:rsidRDefault="007A0859" w14:paraId="0CE0A7FA" w14:textId="5CA01413">
            <w:pPr>
              <w:pStyle w:val="NoSpacing"/>
              <w:spacing w:before="120" w:after="120"/>
            </w:pPr>
            <w:r>
              <w:t xml:space="preserve">Did your team </w:t>
            </w:r>
            <w:r w:rsidR="00DD261D">
              <w:t xml:space="preserve">effectively hide </w:t>
            </w:r>
            <w:r w:rsidR="00DD261D">
              <w:t>incomplete</w:t>
            </w:r>
            <w:r w:rsidR="00DD261D">
              <w:t xml:space="preserve"> or </w:t>
            </w:r>
            <w:r w:rsidR="00A33FB6">
              <w:t>broken features on the shared branch in preparation for the Sprint Review?</w:t>
            </w:r>
          </w:p>
        </w:tc>
        <w:tc>
          <w:tcPr>
            <w:tcW w:w="596" w:type="dxa"/>
            <w:tcMar/>
            <w:vAlign w:val="center"/>
          </w:tcPr>
          <w:p w:rsidR="007A0859" w:rsidP="003A7345" w:rsidRDefault="007A0859" w14:paraId="2198C9E9" w14:textId="449C9920">
            <w:pPr>
              <w:pStyle w:val="NoSpacing"/>
              <w:spacing w:before="120" w:after="120"/>
              <w:jc w:val="center"/>
            </w:pPr>
            <w:r w:rsidR="707808D0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7A0859" w:rsidP="003A7345" w:rsidRDefault="007A0859" w14:paraId="7D86A9EF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7A0859" w:rsidP="00801511" w:rsidRDefault="007A0859" w14:paraId="3232422B" w14:textId="77777777">
            <w:pPr>
              <w:pStyle w:val="NoSpacing"/>
              <w:spacing w:before="120" w:after="120"/>
            </w:pPr>
          </w:p>
        </w:tc>
      </w:tr>
      <w:tr w:rsidR="00334BE8" w:rsidTr="7D06DFC7" w14:paraId="644BC31E" w14:textId="77777777">
        <w:tc>
          <w:tcPr>
            <w:tcW w:w="4849" w:type="dxa"/>
            <w:tcMar/>
            <w:vAlign w:val="center"/>
          </w:tcPr>
          <w:p w:rsidR="00334BE8" w:rsidP="00801511" w:rsidRDefault="000877D2" w14:paraId="1BC50818" w14:textId="450941A9">
            <w:pPr>
              <w:pStyle w:val="NoSpacing"/>
              <w:spacing w:before="120" w:after="120"/>
            </w:pPr>
            <w:r>
              <w:t>Did</w:t>
            </w:r>
            <w:r w:rsidR="00F31CC5">
              <w:t xml:space="preserve"> your team merge all completed</w:t>
            </w:r>
            <w:r>
              <w:t xml:space="preserve"> and tested</w:t>
            </w:r>
            <w:r w:rsidR="00F31CC5">
              <w:t xml:space="preserve"> work into the main branch</w:t>
            </w:r>
            <w:r>
              <w:t xml:space="preserve"> ready to demo during the Sprint Review?</w:t>
            </w:r>
          </w:p>
        </w:tc>
        <w:tc>
          <w:tcPr>
            <w:tcW w:w="596" w:type="dxa"/>
            <w:tcMar/>
            <w:vAlign w:val="center"/>
          </w:tcPr>
          <w:p w:rsidR="00334BE8" w:rsidP="003A7345" w:rsidRDefault="00334BE8" w14:paraId="70D44101" w14:textId="5AB93F0C">
            <w:pPr>
              <w:pStyle w:val="NoSpacing"/>
              <w:spacing w:before="120" w:after="120"/>
              <w:jc w:val="center"/>
            </w:pPr>
            <w:r w:rsidR="6258570F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334BE8" w:rsidP="003A7345" w:rsidRDefault="00334BE8" w14:paraId="19CEBDB9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334BE8" w:rsidP="00801511" w:rsidRDefault="00334BE8" w14:paraId="2B512D83" w14:textId="77777777">
            <w:pPr>
              <w:pStyle w:val="NoSpacing"/>
              <w:spacing w:before="120" w:after="120"/>
            </w:pPr>
          </w:p>
        </w:tc>
      </w:tr>
      <w:tr w:rsidR="00404490" w:rsidTr="7D06DFC7" w14:paraId="7C2CB2F5" w14:textId="77777777">
        <w:tc>
          <w:tcPr>
            <w:tcW w:w="4849" w:type="dxa"/>
            <w:tcMar/>
            <w:vAlign w:val="center"/>
          </w:tcPr>
          <w:p w:rsidR="00404490" w:rsidP="00801511" w:rsidRDefault="00404490" w14:paraId="733D69E0" w14:textId="6D30DA4A">
            <w:pPr>
              <w:pStyle w:val="NoSpacing"/>
              <w:spacing w:before="120" w:after="120"/>
            </w:pPr>
            <w:r>
              <w:t>Did the prototype</w:t>
            </w:r>
            <w:r w:rsidR="00602E80">
              <w:t xml:space="preserve"> app</w:t>
            </w:r>
            <w:r>
              <w:t xml:space="preserve"> shown during the Sprint Review contain code </w:t>
            </w:r>
            <w:r w:rsidR="00853C63">
              <w:t xml:space="preserve">updates </w:t>
            </w:r>
            <w:r>
              <w:t xml:space="preserve">from </w:t>
            </w:r>
            <w:r w:rsidR="00853C63">
              <w:t>all members of the team?</w:t>
            </w:r>
          </w:p>
        </w:tc>
        <w:tc>
          <w:tcPr>
            <w:tcW w:w="596" w:type="dxa"/>
            <w:tcMar/>
            <w:vAlign w:val="center"/>
          </w:tcPr>
          <w:p w:rsidR="00404490" w:rsidP="003A7345" w:rsidRDefault="00404490" w14:paraId="1613B30F" w14:textId="485E27EE">
            <w:pPr>
              <w:pStyle w:val="NoSpacing"/>
              <w:spacing w:before="120" w:after="120"/>
              <w:jc w:val="center"/>
            </w:pPr>
            <w:r w:rsidR="24CA5129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404490" w:rsidP="003A7345" w:rsidRDefault="00404490" w14:paraId="0CC90385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404490" w:rsidP="00801511" w:rsidRDefault="00404490" w14:paraId="1698BA38" w14:textId="77777777">
            <w:pPr>
              <w:pStyle w:val="NoSpacing"/>
              <w:spacing w:before="120" w:after="120"/>
            </w:pPr>
          </w:p>
        </w:tc>
      </w:tr>
      <w:tr w:rsidR="0047438C" w:rsidTr="7D06DFC7" w14:paraId="3DB9AE69" w14:textId="77777777">
        <w:tc>
          <w:tcPr>
            <w:tcW w:w="4849" w:type="dxa"/>
            <w:tcMar/>
            <w:vAlign w:val="center"/>
          </w:tcPr>
          <w:p w:rsidR="0047438C" w:rsidP="00801511" w:rsidRDefault="000877D2" w14:paraId="0AF1724A" w14:textId="160C791A">
            <w:pPr>
              <w:pStyle w:val="NoSpacing"/>
              <w:spacing w:before="120" w:after="120"/>
            </w:pPr>
            <w:r>
              <w:t xml:space="preserve">Did your team </w:t>
            </w:r>
            <w:r w:rsidR="001306E6">
              <w:t xml:space="preserve">ensure </w:t>
            </w:r>
            <w:proofErr w:type="spellStart"/>
            <w:r w:rsidR="001306E6">
              <w:t>PivotalTracker</w:t>
            </w:r>
            <w:proofErr w:type="spellEnd"/>
            <w:r w:rsidR="001306E6">
              <w:t xml:space="preserve"> stories were up to date ready for the Sprint Review?</w:t>
            </w:r>
          </w:p>
        </w:tc>
        <w:tc>
          <w:tcPr>
            <w:tcW w:w="596" w:type="dxa"/>
            <w:tcMar/>
            <w:vAlign w:val="center"/>
          </w:tcPr>
          <w:p w:rsidR="0047438C" w:rsidP="003A7345" w:rsidRDefault="0047438C" w14:paraId="6BBA44FE" w14:textId="01741FAA">
            <w:pPr>
              <w:pStyle w:val="NoSpacing"/>
              <w:spacing w:before="120" w:after="120"/>
              <w:jc w:val="center"/>
            </w:pPr>
            <w:r w:rsidR="1B370C3E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47438C" w:rsidP="003A7345" w:rsidRDefault="0047438C" w14:paraId="63F5A262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47438C" w:rsidP="00801511" w:rsidRDefault="0047438C" w14:paraId="616368D5" w14:textId="77777777">
            <w:pPr>
              <w:pStyle w:val="NoSpacing"/>
              <w:spacing w:before="120" w:after="120"/>
            </w:pPr>
          </w:p>
        </w:tc>
      </w:tr>
      <w:tr w:rsidR="008C3E62" w:rsidTr="7D06DFC7" w14:paraId="0D69FE22" w14:textId="77777777">
        <w:tc>
          <w:tcPr>
            <w:tcW w:w="4849" w:type="dxa"/>
            <w:tcMar/>
            <w:vAlign w:val="center"/>
          </w:tcPr>
          <w:p w:rsidR="008C3E62" w:rsidP="00801511" w:rsidRDefault="008C3E62" w14:paraId="5C1A41C4" w14:textId="2F2073BD">
            <w:pPr>
              <w:pStyle w:val="NoSpacing"/>
              <w:spacing w:before="120" w:after="120"/>
            </w:pPr>
            <w:r>
              <w:t xml:space="preserve">Were your Acceptance Criteria sufficiently </w:t>
            </w:r>
            <w:r w:rsidR="007E58B4">
              <w:t>detailed</w:t>
            </w:r>
            <w:r>
              <w:t xml:space="preserve"> for use during the Sprint Review?</w:t>
            </w:r>
          </w:p>
        </w:tc>
        <w:tc>
          <w:tcPr>
            <w:tcW w:w="596" w:type="dxa"/>
            <w:tcMar/>
            <w:vAlign w:val="center"/>
          </w:tcPr>
          <w:p w:rsidR="008C3E62" w:rsidP="003A7345" w:rsidRDefault="008C3E62" w14:paraId="7659DA9C" w14:textId="497308AE">
            <w:pPr>
              <w:pStyle w:val="NoSpacing"/>
              <w:spacing w:before="120" w:after="120"/>
              <w:jc w:val="center"/>
            </w:pPr>
            <w:r w:rsidR="65CD8596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8C3E62" w:rsidP="003A7345" w:rsidRDefault="008C3E62" w14:paraId="70248DC7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8C3E62" w:rsidP="00801511" w:rsidRDefault="008C3E62" w14:paraId="455FF5EA" w14:textId="77777777">
            <w:pPr>
              <w:pStyle w:val="NoSpacing"/>
              <w:spacing w:before="120" w:after="120"/>
            </w:pPr>
          </w:p>
        </w:tc>
      </w:tr>
      <w:tr w:rsidR="008C6672" w:rsidTr="7D06DFC7" w14:paraId="053B7061" w14:textId="77777777">
        <w:tc>
          <w:tcPr>
            <w:tcW w:w="4849" w:type="dxa"/>
            <w:tcMar/>
            <w:vAlign w:val="center"/>
          </w:tcPr>
          <w:p w:rsidR="008C6672" w:rsidP="00801511" w:rsidRDefault="00984EBC" w14:paraId="05E6B288" w14:textId="35C45768">
            <w:pPr>
              <w:pStyle w:val="NoSpacing"/>
              <w:spacing w:before="120" w:after="120"/>
            </w:pPr>
            <w:r>
              <w:t>Did your team achieve sufficient progress in this sprint?</w:t>
            </w:r>
          </w:p>
        </w:tc>
        <w:tc>
          <w:tcPr>
            <w:tcW w:w="596" w:type="dxa"/>
            <w:tcMar/>
            <w:vAlign w:val="center"/>
          </w:tcPr>
          <w:p w:rsidR="008C6672" w:rsidP="003A7345" w:rsidRDefault="008C6672" w14:paraId="7E5BB104" w14:textId="20E695B6">
            <w:pPr>
              <w:pStyle w:val="NoSpacing"/>
              <w:spacing w:before="120" w:after="120"/>
              <w:jc w:val="center"/>
            </w:pPr>
            <w:r w:rsidR="326051F5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8C6672" w:rsidP="003A7345" w:rsidRDefault="008C6672" w14:paraId="1EA2EDB3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8C6672" w:rsidP="00801511" w:rsidRDefault="008C6672" w14:paraId="6B85C09E" w14:textId="77777777">
            <w:pPr>
              <w:pStyle w:val="NoSpacing"/>
              <w:spacing w:before="120" w:after="120"/>
            </w:pPr>
          </w:p>
        </w:tc>
      </w:tr>
      <w:tr w:rsidR="008C6672" w:rsidTr="7D06DFC7" w14:paraId="6718D676" w14:textId="77777777">
        <w:tc>
          <w:tcPr>
            <w:tcW w:w="4849" w:type="dxa"/>
            <w:tcMar/>
            <w:vAlign w:val="center"/>
          </w:tcPr>
          <w:p w:rsidR="008C6672" w:rsidP="00801511" w:rsidRDefault="008C6672" w14:paraId="6951301C" w14:textId="575A59A7">
            <w:pPr>
              <w:pStyle w:val="NoSpacing"/>
              <w:spacing w:before="120" w:after="120"/>
            </w:pPr>
            <w:r>
              <w:t xml:space="preserve">Did you contribute </w:t>
            </w:r>
            <w:r w:rsidR="00334BE8">
              <w:t>sufficiently</w:t>
            </w:r>
            <w:r>
              <w:t xml:space="preserve"> to the work done by the team this </w:t>
            </w:r>
            <w:r w:rsidR="00334BE8">
              <w:t>sprint</w:t>
            </w:r>
            <w:r>
              <w:t>?</w:t>
            </w:r>
          </w:p>
        </w:tc>
        <w:tc>
          <w:tcPr>
            <w:tcW w:w="596" w:type="dxa"/>
            <w:tcMar/>
            <w:vAlign w:val="center"/>
          </w:tcPr>
          <w:p w:rsidR="008C6672" w:rsidP="003A7345" w:rsidRDefault="008C6672" w14:paraId="6AAFA1FF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617" w:type="dxa"/>
            <w:tcMar/>
            <w:vAlign w:val="center"/>
          </w:tcPr>
          <w:p w:rsidR="008C6672" w:rsidP="003A7345" w:rsidRDefault="008C6672" w14:paraId="6EE6AF31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8C6672" w:rsidP="00801511" w:rsidRDefault="008C6672" w14:paraId="22DBD8CC" w14:textId="77777777">
            <w:pPr>
              <w:pStyle w:val="NoSpacing"/>
              <w:spacing w:before="120" w:after="120"/>
            </w:pPr>
          </w:p>
        </w:tc>
      </w:tr>
      <w:tr w:rsidR="006A425B" w:rsidTr="7D06DFC7" w14:paraId="1314321C" w14:textId="77777777">
        <w:tc>
          <w:tcPr>
            <w:tcW w:w="4849" w:type="dxa"/>
            <w:tcMar/>
            <w:vAlign w:val="center"/>
          </w:tcPr>
          <w:p w:rsidR="006A425B" w:rsidP="00801511" w:rsidRDefault="00167881" w14:paraId="36F885DB" w14:textId="158F6ACA">
            <w:pPr>
              <w:pStyle w:val="NoSpacing"/>
              <w:spacing w:before="120" w:after="120"/>
            </w:pPr>
            <w:r>
              <w:t xml:space="preserve">Is your team using the Microsoft Teams channel to </w:t>
            </w:r>
            <w:r w:rsidR="00DC0066">
              <w:t>keep all shared files and communication in a single location?</w:t>
            </w:r>
          </w:p>
        </w:tc>
        <w:tc>
          <w:tcPr>
            <w:tcW w:w="596" w:type="dxa"/>
            <w:tcMar/>
            <w:vAlign w:val="center"/>
          </w:tcPr>
          <w:p w:rsidR="006A425B" w:rsidP="003A7345" w:rsidRDefault="006A425B" w14:paraId="7733E7F0" w14:textId="32967041">
            <w:pPr>
              <w:pStyle w:val="NoSpacing"/>
              <w:spacing w:before="120" w:after="120"/>
              <w:jc w:val="center"/>
            </w:pPr>
            <w:r w:rsidR="68BEED73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6A425B" w:rsidP="003A7345" w:rsidRDefault="006A425B" w14:paraId="1D55EA09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6A425B" w:rsidP="00801511" w:rsidRDefault="006A425B" w14:paraId="04001AE3" w14:textId="77777777">
            <w:pPr>
              <w:pStyle w:val="NoSpacing"/>
              <w:spacing w:before="120" w:after="120"/>
            </w:pPr>
          </w:p>
        </w:tc>
      </w:tr>
      <w:tr w:rsidR="007110B9" w:rsidTr="7D06DFC7" w14:paraId="11428D26" w14:textId="77777777">
        <w:tc>
          <w:tcPr>
            <w:tcW w:w="4849" w:type="dxa"/>
            <w:tcMar/>
            <w:vAlign w:val="center"/>
          </w:tcPr>
          <w:p w:rsidR="007110B9" w:rsidP="00801511" w:rsidRDefault="007110B9" w14:paraId="77A67866" w14:textId="0692DFB3">
            <w:pPr>
              <w:pStyle w:val="NoSpacing"/>
              <w:spacing w:before="120" w:after="120"/>
            </w:pPr>
            <w:r>
              <w:t>Ha</w:t>
            </w:r>
            <w:r w:rsidR="00167881">
              <w:t>s</w:t>
            </w:r>
            <w:r>
              <w:t xml:space="preserve"> you</w:t>
            </w:r>
            <w:r w:rsidR="00167881">
              <w:t>r</w:t>
            </w:r>
            <w:r>
              <w:t xml:space="preserve"> </w:t>
            </w:r>
            <w:r w:rsidR="00167881">
              <w:t xml:space="preserve">team </w:t>
            </w:r>
            <w:r>
              <w:t>completed all the required assessment documentation for this sprint?</w:t>
            </w:r>
          </w:p>
        </w:tc>
        <w:tc>
          <w:tcPr>
            <w:tcW w:w="596" w:type="dxa"/>
            <w:tcMar/>
            <w:vAlign w:val="center"/>
          </w:tcPr>
          <w:p w:rsidR="007110B9" w:rsidP="003A7345" w:rsidRDefault="007110B9" w14:paraId="4865D006" w14:textId="601CE8C9">
            <w:pPr>
              <w:pStyle w:val="NoSpacing"/>
              <w:spacing w:before="120" w:after="120"/>
              <w:jc w:val="center"/>
            </w:pPr>
            <w:r w:rsidR="2D4636E7">
              <w:rPr/>
              <w:t>/</w:t>
            </w:r>
          </w:p>
        </w:tc>
        <w:tc>
          <w:tcPr>
            <w:tcW w:w="617" w:type="dxa"/>
            <w:tcMar/>
            <w:vAlign w:val="center"/>
          </w:tcPr>
          <w:p w:rsidR="007110B9" w:rsidP="003A7345" w:rsidRDefault="007110B9" w14:paraId="04EA5079" w14:textId="77777777">
            <w:pPr>
              <w:pStyle w:val="NoSpacing"/>
              <w:spacing w:before="120" w:after="120"/>
              <w:jc w:val="center"/>
            </w:pPr>
          </w:p>
        </w:tc>
        <w:tc>
          <w:tcPr>
            <w:tcW w:w="3180" w:type="dxa"/>
            <w:tcMar/>
            <w:vAlign w:val="center"/>
          </w:tcPr>
          <w:p w:rsidR="007110B9" w:rsidP="00801511" w:rsidRDefault="007110B9" w14:paraId="2C1DE0B7" w14:textId="77777777">
            <w:pPr>
              <w:pStyle w:val="NoSpacing"/>
              <w:spacing w:before="120" w:after="120"/>
            </w:pPr>
          </w:p>
        </w:tc>
      </w:tr>
    </w:tbl>
    <w:p w:rsidR="00BC2488" w:rsidP="00BC2488" w:rsidRDefault="00BC2488" w14:paraId="0DF22E77" w14:textId="77777777"/>
    <w:p w:rsidR="002103A4" w:rsidP="00411A5A" w:rsidRDefault="00411A5A" w14:paraId="136A8283" w14:textId="29B04DDD">
      <w:pPr>
        <w:pStyle w:val="Heading1"/>
        <w:rPr>
          <w:lang w:val="en-US"/>
        </w:rPr>
      </w:pPr>
      <w:r>
        <w:rPr>
          <w:lang w:val="en-US"/>
        </w:rPr>
        <w:t>What now?</w:t>
      </w:r>
    </w:p>
    <w:p w:rsidRPr="00411A5A" w:rsidR="00411A5A" w:rsidP="00411A5A" w:rsidRDefault="00411A5A" w14:paraId="2CB98407" w14:textId="552414A7">
      <w:pPr>
        <w:rPr>
          <w:lang w:val="en-US"/>
        </w:rPr>
      </w:pPr>
      <w:r>
        <w:rPr>
          <w:lang w:val="en-US"/>
        </w:rPr>
        <w:t>Be sure to discuss the results of your self-assessment within your team, especially during each Sprint Retrospective</w:t>
      </w:r>
      <w:r w:rsidR="002547FE">
        <w:rPr>
          <w:lang w:val="en-US"/>
        </w:rPr>
        <w:t>.  Make plans for how to align your work with the expectations set above.</w:t>
      </w:r>
      <w:r w:rsidR="006F43D5">
        <w:rPr>
          <w:lang w:val="en-US"/>
        </w:rPr>
        <w:t xml:space="preserve">  Ask your tutor if you don’t understand the importance of any of the criteria above.</w:t>
      </w:r>
    </w:p>
    <w:sectPr w:rsidRPr="00411A5A" w:rsidR="00411A5A" w:rsidSect="00295B04">
      <w:footerReference w:type="default" r:id="rId11"/>
      <w:pgSz w:w="11906" w:h="16838" w:orient="portrait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5B04" w:rsidP="00276F0A" w:rsidRDefault="00295B04" w14:paraId="3A71980C" w14:textId="77777777">
      <w:pPr>
        <w:spacing w:after="0" w:line="240" w:lineRule="auto"/>
      </w:pPr>
      <w:r>
        <w:separator/>
      </w:r>
    </w:p>
  </w:endnote>
  <w:endnote w:type="continuationSeparator" w:id="0">
    <w:p w:rsidR="00295B04" w:rsidP="00276F0A" w:rsidRDefault="00295B04" w14:paraId="4250F4C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1AD3" w:rsidP="007D0F18" w:rsidRDefault="0090543C" w14:paraId="3255166E" w14:textId="54189928">
    <w:pPr>
      <w:pStyle w:val="Footer"/>
      <w:tabs>
        <w:tab w:val="clear" w:pos="4320"/>
        <w:tab w:val="center" w:pos="5103"/>
      </w:tabs>
    </w:pPr>
    <w:r>
      <w:t>Self</w:t>
    </w:r>
    <w:r w:rsidR="00BF4800">
      <w:t>-</w:t>
    </w:r>
    <w:r>
      <w:t>Assessment</w:t>
    </w:r>
    <w:r w:rsidR="00191AD3">
      <w:tab/>
    </w:r>
    <w:r w:rsidR="00191AD3">
      <w:tab/>
    </w:r>
    <w:r w:rsidR="00191AD3">
      <w:rPr>
        <w:rStyle w:val="PageNumber"/>
      </w:rPr>
      <w:fldChar w:fldCharType="begin"/>
    </w:r>
    <w:r w:rsidR="00191AD3">
      <w:rPr>
        <w:rStyle w:val="PageNumber"/>
      </w:rPr>
      <w:instrText xml:space="preserve"> PAGE </w:instrText>
    </w:r>
    <w:r w:rsidR="00191AD3">
      <w:rPr>
        <w:rStyle w:val="PageNumber"/>
      </w:rPr>
      <w:fldChar w:fldCharType="separate"/>
    </w:r>
    <w:r w:rsidR="00DB7614">
      <w:rPr>
        <w:rStyle w:val="PageNumber"/>
        <w:noProof/>
      </w:rPr>
      <w:t>2</w:t>
    </w:r>
    <w:r w:rsidR="00191AD3">
      <w:rPr>
        <w:rStyle w:val="PageNumber"/>
      </w:rPr>
      <w:fldChar w:fldCharType="end"/>
    </w:r>
    <w:r w:rsidR="00191AD3">
      <w:rPr>
        <w:rStyle w:val="PageNumber"/>
      </w:rPr>
      <w:t xml:space="preserve"> of </w:t>
    </w:r>
    <w:r w:rsidR="00191AD3">
      <w:rPr>
        <w:rStyle w:val="PageNumber"/>
      </w:rPr>
      <w:fldChar w:fldCharType="begin"/>
    </w:r>
    <w:r w:rsidR="00191AD3">
      <w:rPr>
        <w:rStyle w:val="PageNumber"/>
      </w:rPr>
      <w:instrText xml:space="preserve"> NUMPAGES  \* MERGEFORMAT </w:instrText>
    </w:r>
    <w:r w:rsidR="00191AD3">
      <w:rPr>
        <w:rStyle w:val="PageNumber"/>
      </w:rPr>
      <w:fldChar w:fldCharType="separate"/>
    </w:r>
    <w:r w:rsidR="00DB7614">
      <w:rPr>
        <w:rStyle w:val="PageNumber"/>
        <w:noProof/>
      </w:rPr>
      <w:t>2</w:t>
    </w:r>
    <w:r w:rsidR="00191AD3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5B04" w:rsidP="00276F0A" w:rsidRDefault="00295B04" w14:paraId="7BA13B69" w14:textId="77777777">
      <w:pPr>
        <w:spacing w:after="0" w:line="240" w:lineRule="auto"/>
      </w:pPr>
      <w:r>
        <w:separator/>
      </w:r>
    </w:p>
  </w:footnote>
  <w:footnote w:type="continuationSeparator" w:id="0">
    <w:p w:rsidR="00295B04" w:rsidP="00276F0A" w:rsidRDefault="00295B04" w14:paraId="556280A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1AB4"/>
    <w:multiLevelType w:val="multilevel"/>
    <w:tmpl w:val="4D8A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C33E9"/>
    <w:multiLevelType w:val="hybridMultilevel"/>
    <w:tmpl w:val="5D469EE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9434BC"/>
    <w:multiLevelType w:val="hybridMultilevel"/>
    <w:tmpl w:val="9452B852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5994899"/>
    <w:multiLevelType w:val="multilevel"/>
    <w:tmpl w:val="A04AB5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B299A"/>
    <w:multiLevelType w:val="hybridMultilevel"/>
    <w:tmpl w:val="7A84A28E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1C301FE2"/>
    <w:multiLevelType w:val="hybridMultilevel"/>
    <w:tmpl w:val="A462CCD2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228E4F0F"/>
    <w:multiLevelType w:val="hybridMultilevel"/>
    <w:tmpl w:val="72629126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30770287"/>
    <w:multiLevelType w:val="hybridMultilevel"/>
    <w:tmpl w:val="26141AB8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35D018F1"/>
    <w:multiLevelType w:val="multilevel"/>
    <w:tmpl w:val="157ECF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606BDD"/>
    <w:multiLevelType w:val="hybridMultilevel"/>
    <w:tmpl w:val="7BA047B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3C8E65F1"/>
    <w:multiLevelType w:val="multilevel"/>
    <w:tmpl w:val="5510CD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27464"/>
    <w:multiLevelType w:val="multilevel"/>
    <w:tmpl w:val="EF645C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4E6E3D"/>
    <w:multiLevelType w:val="hybridMultilevel"/>
    <w:tmpl w:val="B2DC470C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585C12EA"/>
    <w:multiLevelType w:val="multilevel"/>
    <w:tmpl w:val="5510CD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E63F47"/>
    <w:multiLevelType w:val="hybridMultilevel"/>
    <w:tmpl w:val="571C2B2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EAD6DB3"/>
    <w:multiLevelType w:val="hybridMultilevel"/>
    <w:tmpl w:val="576C572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601D15DC"/>
    <w:multiLevelType w:val="hybridMultilevel"/>
    <w:tmpl w:val="46E297D4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6321425D"/>
    <w:multiLevelType w:val="multilevel"/>
    <w:tmpl w:val="64EE98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BF612D"/>
    <w:multiLevelType w:val="hybridMultilevel"/>
    <w:tmpl w:val="955EB9B4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6C2C1729"/>
    <w:multiLevelType w:val="hybridMultilevel"/>
    <w:tmpl w:val="59BA880E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764930A4"/>
    <w:multiLevelType w:val="hybridMultilevel"/>
    <w:tmpl w:val="97701922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77135C1F"/>
    <w:multiLevelType w:val="hybridMultilevel"/>
    <w:tmpl w:val="A014B16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C5D592D"/>
    <w:multiLevelType w:val="hybridMultilevel"/>
    <w:tmpl w:val="AD18FC6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7FDB36F5"/>
    <w:multiLevelType w:val="hybridMultilevel"/>
    <w:tmpl w:val="1B04DEC6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861778132">
    <w:abstractNumId w:val="1"/>
  </w:num>
  <w:num w:numId="2" w16cid:durableId="788822739">
    <w:abstractNumId w:val="6"/>
  </w:num>
  <w:num w:numId="3" w16cid:durableId="1949896865">
    <w:abstractNumId w:val="4"/>
  </w:num>
  <w:num w:numId="4" w16cid:durableId="1507748418">
    <w:abstractNumId w:val="20"/>
  </w:num>
  <w:num w:numId="5" w16cid:durableId="1618677334">
    <w:abstractNumId w:val="7"/>
  </w:num>
  <w:num w:numId="6" w16cid:durableId="1335300094">
    <w:abstractNumId w:val="5"/>
  </w:num>
  <w:num w:numId="7" w16cid:durableId="1263685903">
    <w:abstractNumId w:val="12"/>
  </w:num>
  <w:num w:numId="8" w16cid:durableId="1238393784">
    <w:abstractNumId w:val="23"/>
  </w:num>
  <w:num w:numId="9" w16cid:durableId="327709962">
    <w:abstractNumId w:val="2"/>
  </w:num>
  <w:num w:numId="10" w16cid:durableId="1040207242">
    <w:abstractNumId w:val="18"/>
  </w:num>
  <w:num w:numId="11" w16cid:durableId="1458526511">
    <w:abstractNumId w:val="19"/>
  </w:num>
  <w:num w:numId="12" w16cid:durableId="1249998310">
    <w:abstractNumId w:val="16"/>
  </w:num>
  <w:num w:numId="13" w16cid:durableId="917129354">
    <w:abstractNumId w:val="22"/>
  </w:num>
  <w:num w:numId="14" w16cid:durableId="823668177">
    <w:abstractNumId w:val="15"/>
  </w:num>
  <w:num w:numId="15" w16cid:durableId="1859006623">
    <w:abstractNumId w:val="9"/>
  </w:num>
  <w:num w:numId="16" w16cid:durableId="31811105">
    <w:abstractNumId w:val="14"/>
  </w:num>
  <w:num w:numId="17" w16cid:durableId="338460262">
    <w:abstractNumId w:val="21"/>
  </w:num>
  <w:num w:numId="18" w16cid:durableId="1143548685">
    <w:abstractNumId w:val="0"/>
  </w:num>
  <w:num w:numId="19" w16cid:durableId="937910774">
    <w:abstractNumId w:val="11"/>
  </w:num>
  <w:num w:numId="20" w16cid:durableId="1645743685">
    <w:abstractNumId w:val="8"/>
  </w:num>
  <w:num w:numId="21" w16cid:durableId="1494640499">
    <w:abstractNumId w:val="3"/>
  </w:num>
  <w:num w:numId="22" w16cid:durableId="428893048">
    <w:abstractNumId w:val="17"/>
  </w:num>
  <w:num w:numId="23" w16cid:durableId="1108546095">
    <w:abstractNumId w:val="10"/>
  </w:num>
  <w:num w:numId="24" w16cid:durableId="11595352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251C"/>
    <w:rsid w:val="000018D2"/>
    <w:rsid w:val="00001D66"/>
    <w:rsid w:val="000115DB"/>
    <w:rsid w:val="000122AC"/>
    <w:rsid w:val="00056F06"/>
    <w:rsid w:val="00057B8E"/>
    <w:rsid w:val="00063FBB"/>
    <w:rsid w:val="00075B49"/>
    <w:rsid w:val="000877D2"/>
    <w:rsid w:val="00087BF1"/>
    <w:rsid w:val="000903FC"/>
    <w:rsid w:val="00090469"/>
    <w:rsid w:val="000A047F"/>
    <w:rsid w:val="000B1001"/>
    <w:rsid w:val="000B4DF8"/>
    <w:rsid w:val="000B4F41"/>
    <w:rsid w:val="000C1F42"/>
    <w:rsid w:val="000C77DE"/>
    <w:rsid w:val="000D1E1A"/>
    <w:rsid w:val="000D27B2"/>
    <w:rsid w:val="000E256E"/>
    <w:rsid w:val="000E39B0"/>
    <w:rsid w:val="000E5F97"/>
    <w:rsid w:val="000F0B72"/>
    <w:rsid w:val="000F21EF"/>
    <w:rsid w:val="000F62A5"/>
    <w:rsid w:val="00100A85"/>
    <w:rsid w:val="00105B52"/>
    <w:rsid w:val="00111A6F"/>
    <w:rsid w:val="00114E04"/>
    <w:rsid w:val="001179C0"/>
    <w:rsid w:val="0012117B"/>
    <w:rsid w:val="0012264B"/>
    <w:rsid w:val="001300E0"/>
    <w:rsid w:val="001306E6"/>
    <w:rsid w:val="00132D94"/>
    <w:rsid w:val="0013449A"/>
    <w:rsid w:val="0013748B"/>
    <w:rsid w:val="001421E4"/>
    <w:rsid w:val="00147C4D"/>
    <w:rsid w:val="00151045"/>
    <w:rsid w:val="00151F67"/>
    <w:rsid w:val="0016644A"/>
    <w:rsid w:val="00166E96"/>
    <w:rsid w:val="00167881"/>
    <w:rsid w:val="00177406"/>
    <w:rsid w:val="001850ED"/>
    <w:rsid w:val="001852FE"/>
    <w:rsid w:val="00185D8F"/>
    <w:rsid w:val="00191AD3"/>
    <w:rsid w:val="001948B3"/>
    <w:rsid w:val="00197691"/>
    <w:rsid w:val="001A4257"/>
    <w:rsid w:val="001A61BE"/>
    <w:rsid w:val="001A7423"/>
    <w:rsid w:val="001B2829"/>
    <w:rsid w:val="001C0044"/>
    <w:rsid w:val="001C1BAE"/>
    <w:rsid w:val="001C228A"/>
    <w:rsid w:val="001C4F15"/>
    <w:rsid w:val="001E3332"/>
    <w:rsid w:val="001F0C22"/>
    <w:rsid w:val="001F2A8C"/>
    <w:rsid w:val="001F66ED"/>
    <w:rsid w:val="00204052"/>
    <w:rsid w:val="002103A4"/>
    <w:rsid w:val="002108AB"/>
    <w:rsid w:val="002127E2"/>
    <w:rsid w:val="00216174"/>
    <w:rsid w:val="00216428"/>
    <w:rsid w:val="00230823"/>
    <w:rsid w:val="00245027"/>
    <w:rsid w:val="00247BC9"/>
    <w:rsid w:val="002547FE"/>
    <w:rsid w:val="00254B46"/>
    <w:rsid w:val="00262E00"/>
    <w:rsid w:val="002649C8"/>
    <w:rsid w:val="00265077"/>
    <w:rsid w:val="002655AA"/>
    <w:rsid w:val="002672D2"/>
    <w:rsid w:val="00273A00"/>
    <w:rsid w:val="00276F0A"/>
    <w:rsid w:val="00281AB9"/>
    <w:rsid w:val="00295B04"/>
    <w:rsid w:val="00296ACC"/>
    <w:rsid w:val="002B0A47"/>
    <w:rsid w:val="002B145C"/>
    <w:rsid w:val="002B1933"/>
    <w:rsid w:val="002B675A"/>
    <w:rsid w:val="002C1681"/>
    <w:rsid w:val="002C27A8"/>
    <w:rsid w:val="002C6965"/>
    <w:rsid w:val="002E2302"/>
    <w:rsid w:val="002E31EA"/>
    <w:rsid w:val="00303578"/>
    <w:rsid w:val="00304E4C"/>
    <w:rsid w:val="00317DB3"/>
    <w:rsid w:val="0032044B"/>
    <w:rsid w:val="00325AB6"/>
    <w:rsid w:val="00327489"/>
    <w:rsid w:val="00331A0A"/>
    <w:rsid w:val="00332CC0"/>
    <w:rsid w:val="00334BE8"/>
    <w:rsid w:val="00344E46"/>
    <w:rsid w:val="003463B0"/>
    <w:rsid w:val="0037646A"/>
    <w:rsid w:val="003766F5"/>
    <w:rsid w:val="00376C2B"/>
    <w:rsid w:val="003839AA"/>
    <w:rsid w:val="00390C5D"/>
    <w:rsid w:val="00392BFC"/>
    <w:rsid w:val="00394723"/>
    <w:rsid w:val="00395D36"/>
    <w:rsid w:val="003A3488"/>
    <w:rsid w:val="003A7314"/>
    <w:rsid w:val="003A7345"/>
    <w:rsid w:val="003B3545"/>
    <w:rsid w:val="003D0EEF"/>
    <w:rsid w:val="003D2941"/>
    <w:rsid w:val="003D5360"/>
    <w:rsid w:val="003E6792"/>
    <w:rsid w:val="003F38FE"/>
    <w:rsid w:val="00404490"/>
    <w:rsid w:val="00411A5A"/>
    <w:rsid w:val="004134D3"/>
    <w:rsid w:val="0041422B"/>
    <w:rsid w:val="00420109"/>
    <w:rsid w:val="0043404B"/>
    <w:rsid w:val="00440DB3"/>
    <w:rsid w:val="00461B51"/>
    <w:rsid w:val="00463F7A"/>
    <w:rsid w:val="0047438C"/>
    <w:rsid w:val="00480D86"/>
    <w:rsid w:val="0049319E"/>
    <w:rsid w:val="0049711B"/>
    <w:rsid w:val="004B2A53"/>
    <w:rsid w:val="004B3BAB"/>
    <w:rsid w:val="004B602D"/>
    <w:rsid w:val="004B6CEC"/>
    <w:rsid w:val="004C3BCB"/>
    <w:rsid w:val="004C50D9"/>
    <w:rsid w:val="004D1E54"/>
    <w:rsid w:val="004D29D5"/>
    <w:rsid w:val="004D3D9C"/>
    <w:rsid w:val="004E05F2"/>
    <w:rsid w:val="004F2E11"/>
    <w:rsid w:val="004F4F31"/>
    <w:rsid w:val="005016E5"/>
    <w:rsid w:val="005041C9"/>
    <w:rsid w:val="005208E0"/>
    <w:rsid w:val="00524B7D"/>
    <w:rsid w:val="0055674A"/>
    <w:rsid w:val="005635F3"/>
    <w:rsid w:val="00565C41"/>
    <w:rsid w:val="00567064"/>
    <w:rsid w:val="00567F6B"/>
    <w:rsid w:val="005725F0"/>
    <w:rsid w:val="0057539C"/>
    <w:rsid w:val="00577E08"/>
    <w:rsid w:val="00585265"/>
    <w:rsid w:val="005868ED"/>
    <w:rsid w:val="005A140B"/>
    <w:rsid w:val="005A3F40"/>
    <w:rsid w:val="005A597C"/>
    <w:rsid w:val="005B2C39"/>
    <w:rsid w:val="005B35A3"/>
    <w:rsid w:val="005C3E53"/>
    <w:rsid w:val="005C5D6A"/>
    <w:rsid w:val="005D7AD3"/>
    <w:rsid w:val="005E41C9"/>
    <w:rsid w:val="005E7087"/>
    <w:rsid w:val="005F3C45"/>
    <w:rsid w:val="00602E80"/>
    <w:rsid w:val="00625051"/>
    <w:rsid w:val="0063062E"/>
    <w:rsid w:val="006345B4"/>
    <w:rsid w:val="00643DB4"/>
    <w:rsid w:val="006454E6"/>
    <w:rsid w:val="00647582"/>
    <w:rsid w:val="006555D6"/>
    <w:rsid w:val="00660148"/>
    <w:rsid w:val="00665794"/>
    <w:rsid w:val="006703B1"/>
    <w:rsid w:val="00676E07"/>
    <w:rsid w:val="006901B3"/>
    <w:rsid w:val="006924D6"/>
    <w:rsid w:val="00694565"/>
    <w:rsid w:val="006A425B"/>
    <w:rsid w:val="006B1187"/>
    <w:rsid w:val="006B4FA2"/>
    <w:rsid w:val="006B7CC8"/>
    <w:rsid w:val="006C50BA"/>
    <w:rsid w:val="006C616C"/>
    <w:rsid w:val="006D066B"/>
    <w:rsid w:val="006D10D5"/>
    <w:rsid w:val="006D4036"/>
    <w:rsid w:val="006E3153"/>
    <w:rsid w:val="006E68CF"/>
    <w:rsid w:val="006F43D5"/>
    <w:rsid w:val="00707BAC"/>
    <w:rsid w:val="0071021D"/>
    <w:rsid w:val="007110B9"/>
    <w:rsid w:val="007121E6"/>
    <w:rsid w:val="00713077"/>
    <w:rsid w:val="007166C5"/>
    <w:rsid w:val="007300A3"/>
    <w:rsid w:val="0073238C"/>
    <w:rsid w:val="00734DFF"/>
    <w:rsid w:val="007465C8"/>
    <w:rsid w:val="0075150F"/>
    <w:rsid w:val="007524FA"/>
    <w:rsid w:val="00761456"/>
    <w:rsid w:val="00763DFF"/>
    <w:rsid w:val="00770B11"/>
    <w:rsid w:val="00771AA0"/>
    <w:rsid w:val="00772992"/>
    <w:rsid w:val="007730EA"/>
    <w:rsid w:val="007846F7"/>
    <w:rsid w:val="00785E52"/>
    <w:rsid w:val="00795E66"/>
    <w:rsid w:val="007A0518"/>
    <w:rsid w:val="007A0859"/>
    <w:rsid w:val="007A1804"/>
    <w:rsid w:val="007B2410"/>
    <w:rsid w:val="007B2AFD"/>
    <w:rsid w:val="007C3121"/>
    <w:rsid w:val="007C5D18"/>
    <w:rsid w:val="007C60CE"/>
    <w:rsid w:val="007C63C2"/>
    <w:rsid w:val="007C6565"/>
    <w:rsid w:val="007D0F18"/>
    <w:rsid w:val="007D1EC7"/>
    <w:rsid w:val="007D3F76"/>
    <w:rsid w:val="007D50D6"/>
    <w:rsid w:val="007D64F8"/>
    <w:rsid w:val="007E58B4"/>
    <w:rsid w:val="007F2A9A"/>
    <w:rsid w:val="00801511"/>
    <w:rsid w:val="00802A68"/>
    <w:rsid w:val="00822E68"/>
    <w:rsid w:val="008239ED"/>
    <w:rsid w:val="00840A02"/>
    <w:rsid w:val="0084220B"/>
    <w:rsid w:val="00843334"/>
    <w:rsid w:val="00844AE8"/>
    <w:rsid w:val="00844B3B"/>
    <w:rsid w:val="00851B6D"/>
    <w:rsid w:val="00851BE7"/>
    <w:rsid w:val="00853C63"/>
    <w:rsid w:val="0086071E"/>
    <w:rsid w:val="00887271"/>
    <w:rsid w:val="00896047"/>
    <w:rsid w:val="008A4B63"/>
    <w:rsid w:val="008A6635"/>
    <w:rsid w:val="008A68B7"/>
    <w:rsid w:val="008B146E"/>
    <w:rsid w:val="008C3E62"/>
    <w:rsid w:val="008C6672"/>
    <w:rsid w:val="008C6D47"/>
    <w:rsid w:val="008C6DB5"/>
    <w:rsid w:val="008C7288"/>
    <w:rsid w:val="008D4371"/>
    <w:rsid w:val="008D67C5"/>
    <w:rsid w:val="008E71D4"/>
    <w:rsid w:val="008F267D"/>
    <w:rsid w:val="008F533E"/>
    <w:rsid w:val="00900982"/>
    <w:rsid w:val="00901D75"/>
    <w:rsid w:val="0090543C"/>
    <w:rsid w:val="009117B5"/>
    <w:rsid w:val="00913D0C"/>
    <w:rsid w:val="0092129C"/>
    <w:rsid w:val="0094083E"/>
    <w:rsid w:val="00951702"/>
    <w:rsid w:val="00954791"/>
    <w:rsid w:val="00957FAE"/>
    <w:rsid w:val="009658CB"/>
    <w:rsid w:val="00967DE9"/>
    <w:rsid w:val="009841AA"/>
    <w:rsid w:val="00984EBC"/>
    <w:rsid w:val="009861B7"/>
    <w:rsid w:val="0099206D"/>
    <w:rsid w:val="009A3B3E"/>
    <w:rsid w:val="009A41DF"/>
    <w:rsid w:val="009A6EC6"/>
    <w:rsid w:val="009C256B"/>
    <w:rsid w:val="009D03A5"/>
    <w:rsid w:val="009D2CD9"/>
    <w:rsid w:val="009E0A01"/>
    <w:rsid w:val="009E4601"/>
    <w:rsid w:val="009F2D2E"/>
    <w:rsid w:val="009F7643"/>
    <w:rsid w:val="00A07834"/>
    <w:rsid w:val="00A23700"/>
    <w:rsid w:val="00A33FB6"/>
    <w:rsid w:val="00A34FEF"/>
    <w:rsid w:val="00A36D2A"/>
    <w:rsid w:val="00A44DFA"/>
    <w:rsid w:val="00A71A7D"/>
    <w:rsid w:val="00A812D7"/>
    <w:rsid w:val="00A8331F"/>
    <w:rsid w:val="00A84B0A"/>
    <w:rsid w:val="00A876B9"/>
    <w:rsid w:val="00A937DA"/>
    <w:rsid w:val="00A95626"/>
    <w:rsid w:val="00A95F3B"/>
    <w:rsid w:val="00A962ED"/>
    <w:rsid w:val="00AA00BF"/>
    <w:rsid w:val="00AA12E1"/>
    <w:rsid w:val="00AB1BDD"/>
    <w:rsid w:val="00AC3F63"/>
    <w:rsid w:val="00AD261C"/>
    <w:rsid w:val="00AD4BBE"/>
    <w:rsid w:val="00AD55C9"/>
    <w:rsid w:val="00AE17C0"/>
    <w:rsid w:val="00AF3B45"/>
    <w:rsid w:val="00B00845"/>
    <w:rsid w:val="00B0124A"/>
    <w:rsid w:val="00B37F83"/>
    <w:rsid w:val="00B514A1"/>
    <w:rsid w:val="00B573E1"/>
    <w:rsid w:val="00B62B22"/>
    <w:rsid w:val="00B62C31"/>
    <w:rsid w:val="00B856CE"/>
    <w:rsid w:val="00B87A5A"/>
    <w:rsid w:val="00B906ED"/>
    <w:rsid w:val="00B965E0"/>
    <w:rsid w:val="00BB633C"/>
    <w:rsid w:val="00BC2488"/>
    <w:rsid w:val="00BC2869"/>
    <w:rsid w:val="00BC732B"/>
    <w:rsid w:val="00BE4B94"/>
    <w:rsid w:val="00BE7118"/>
    <w:rsid w:val="00BF010E"/>
    <w:rsid w:val="00BF04DD"/>
    <w:rsid w:val="00BF1568"/>
    <w:rsid w:val="00BF4800"/>
    <w:rsid w:val="00BF7328"/>
    <w:rsid w:val="00C117F7"/>
    <w:rsid w:val="00C23385"/>
    <w:rsid w:val="00C24D07"/>
    <w:rsid w:val="00C30735"/>
    <w:rsid w:val="00C331C0"/>
    <w:rsid w:val="00C352DB"/>
    <w:rsid w:val="00C41DB0"/>
    <w:rsid w:val="00C47AE0"/>
    <w:rsid w:val="00C609BA"/>
    <w:rsid w:val="00C71912"/>
    <w:rsid w:val="00C76DB7"/>
    <w:rsid w:val="00C833A0"/>
    <w:rsid w:val="00C86680"/>
    <w:rsid w:val="00C91BEC"/>
    <w:rsid w:val="00CA07DE"/>
    <w:rsid w:val="00CB167E"/>
    <w:rsid w:val="00CD4347"/>
    <w:rsid w:val="00CD4DF1"/>
    <w:rsid w:val="00CE062F"/>
    <w:rsid w:val="00CE126A"/>
    <w:rsid w:val="00CE1C81"/>
    <w:rsid w:val="00CE22B0"/>
    <w:rsid w:val="00CF5A6E"/>
    <w:rsid w:val="00D01462"/>
    <w:rsid w:val="00D14B4F"/>
    <w:rsid w:val="00D209F7"/>
    <w:rsid w:val="00D228D4"/>
    <w:rsid w:val="00D25C31"/>
    <w:rsid w:val="00D27914"/>
    <w:rsid w:val="00D30FE9"/>
    <w:rsid w:val="00D31B08"/>
    <w:rsid w:val="00D3251C"/>
    <w:rsid w:val="00D36C16"/>
    <w:rsid w:val="00D414D7"/>
    <w:rsid w:val="00D54A7F"/>
    <w:rsid w:val="00D576CC"/>
    <w:rsid w:val="00D60C58"/>
    <w:rsid w:val="00D6196C"/>
    <w:rsid w:val="00D66F75"/>
    <w:rsid w:val="00DA6027"/>
    <w:rsid w:val="00DB7614"/>
    <w:rsid w:val="00DC0066"/>
    <w:rsid w:val="00DC020E"/>
    <w:rsid w:val="00DC4142"/>
    <w:rsid w:val="00DC781D"/>
    <w:rsid w:val="00DD261D"/>
    <w:rsid w:val="00DD7EDD"/>
    <w:rsid w:val="00DE1176"/>
    <w:rsid w:val="00DE226E"/>
    <w:rsid w:val="00DE4C30"/>
    <w:rsid w:val="00DE5BFA"/>
    <w:rsid w:val="00DE7E27"/>
    <w:rsid w:val="00E13647"/>
    <w:rsid w:val="00E157B8"/>
    <w:rsid w:val="00E3585C"/>
    <w:rsid w:val="00E37469"/>
    <w:rsid w:val="00E55901"/>
    <w:rsid w:val="00E73D4A"/>
    <w:rsid w:val="00E8284D"/>
    <w:rsid w:val="00E9378E"/>
    <w:rsid w:val="00E942D6"/>
    <w:rsid w:val="00EA0F6A"/>
    <w:rsid w:val="00EA6D22"/>
    <w:rsid w:val="00EB07D0"/>
    <w:rsid w:val="00EC333A"/>
    <w:rsid w:val="00EC7F7D"/>
    <w:rsid w:val="00EF3937"/>
    <w:rsid w:val="00F04123"/>
    <w:rsid w:val="00F12603"/>
    <w:rsid w:val="00F12F10"/>
    <w:rsid w:val="00F22E73"/>
    <w:rsid w:val="00F261E8"/>
    <w:rsid w:val="00F31CC5"/>
    <w:rsid w:val="00F418AA"/>
    <w:rsid w:val="00F41F59"/>
    <w:rsid w:val="00F460BF"/>
    <w:rsid w:val="00F505F0"/>
    <w:rsid w:val="00F51A2E"/>
    <w:rsid w:val="00F61ABE"/>
    <w:rsid w:val="00F63756"/>
    <w:rsid w:val="00F8663A"/>
    <w:rsid w:val="00F9151D"/>
    <w:rsid w:val="00F954EC"/>
    <w:rsid w:val="00F969A4"/>
    <w:rsid w:val="00F96E07"/>
    <w:rsid w:val="00FA69F7"/>
    <w:rsid w:val="00FB081A"/>
    <w:rsid w:val="00FB1CA8"/>
    <w:rsid w:val="00FB57AB"/>
    <w:rsid w:val="00FC57BF"/>
    <w:rsid w:val="00FD14B8"/>
    <w:rsid w:val="00FD18AD"/>
    <w:rsid w:val="00FD2D83"/>
    <w:rsid w:val="00FD40BE"/>
    <w:rsid w:val="00FE1DE5"/>
    <w:rsid w:val="00FE3343"/>
    <w:rsid w:val="00FE5418"/>
    <w:rsid w:val="00FE5BE8"/>
    <w:rsid w:val="00FE6726"/>
    <w:rsid w:val="00FF73B1"/>
    <w:rsid w:val="058B1218"/>
    <w:rsid w:val="09DA3869"/>
    <w:rsid w:val="0CB1D87B"/>
    <w:rsid w:val="14AA0EB7"/>
    <w:rsid w:val="1516DAA0"/>
    <w:rsid w:val="176A7738"/>
    <w:rsid w:val="17BA9B61"/>
    <w:rsid w:val="1ABECD4B"/>
    <w:rsid w:val="1B370C3E"/>
    <w:rsid w:val="1DCB1B20"/>
    <w:rsid w:val="1F51F368"/>
    <w:rsid w:val="24CA5129"/>
    <w:rsid w:val="2BFF23D7"/>
    <w:rsid w:val="2D4636E7"/>
    <w:rsid w:val="326051F5"/>
    <w:rsid w:val="3481EC69"/>
    <w:rsid w:val="37678461"/>
    <w:rsid w:val="389E2A12"/>
    <w:rsid w:val="41979B23"/>
    <w:rsid w:val="449FFDB9"/>
    <w:rsid w:val="463BCE1A"/>
    <w:rsid w:val="48480595"/>
    <w:rsid w:val="4A2EF783"/>
    <w:rsid w:val="582F2005"/>
    <w:rsid w:val="595D9BDB"/>
    <w:rsid w:val="5A642D3C"/>
    <w:rsid w:val="5F2C286A"/>
    <w:rsid w:val="5F4B9EC5"/>
    <w:rsid w:val="60D36EC0"/>
    <w:rsid w:val="6258570F"/>
    <w:rsid w:val="650E8CAC"/>
    <w:rsid w:val="65CD8596"/>
    <w:rsid w:val="68BEED73"/>
    <w:rsid w:val="70251290"/>
    <w:rsid w:val="707808D0"/>
    <w:rsid w:val="76BCE9D0"/>
    <w:rsid w:val="7D06D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EC0C92"/>
  <w15:docId w15:val="{FAFCC270-C684-4833-9280-B49126FC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D40BE"/>
    <w:pPr>
      <w:spacing w:line="360" w:lineRule="auto"/>
    </w:pPr>
    <w:rPr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0BE"/>
    <w:pPr>
      <w:keepNext/>
      <w:keepLines/>
      <w:pBdr>
        <w:top w:val="single" w:color="6C2787" w:themeColor="accent1" w:sz="24" w:space="3"/>
        <w:left w:val="single" w:color="6C2787" w:themeColor="accent1" w:sz="24" w:space="4"/>
        <w:bottom w:val="single" w:color="6C2787" w:themeColor="accent1" w:sz="24" w:space="3"/>
        <w:right w:val="single" w:color="6C2787" w:themeColor="accent1" w:sz="24" w:space="4"/>
      </w:pBdr>
      <w:shd w:val="clear" w:color="auto" w:fill="6C2787" w:themeFill="accent1"/>
      <w:spacing w:before="240" w:after="240" w:line="240" w:lineRule="auto"/>
      <w:contextualSpacing/>
      <w:outlineLvl w:val="0"/>
    </w:pPr>
    <w:rPr>
      <w:rFonts w:asciiTheme="majorHAnsi" w:hAnsiTheme="majorHAnsi" w:eastAsiaTheme="majorEastAsia" w:cstheme="majorBid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0BE"/>
    <w:pPr>
      <w:keepNext/>
      <w:pBdr>
        <w:top w:val="single" w:color="E5CAF0" w:themeColor="accent1" w:themeTint="33" w:sz="24" w:space="3"/>
        <w:left w:val="single" w:color="E5CAF0" w:themeColor="accent1" w:themeTint="33" w:sz="24" w:space="4"/>
        <w:bottom w:val="single" w:color="E5CAF0" w:themeColor="accent1" w:themeTint="33" w:sz="24" w:space="3"/>
        <w:right w:val="single" w:color="E5CAF0" w:themeColor="accent1" w:themeTint="33" w:sz="24" w:space="4"/>
      </w:pBdr>
      <w:shd w:val="clear" w:color="auto" w:fill="E5CAF0" w:themeFill="accent1" w:themeFillTint="33"/>
      <w:spacing w:before="160" w:after="160" w:line="240" w:lineRule="auto"/>
      <w:outlineLvl w:val="1"/>
    </w:pPr>
    <w:rPr>
      <w:rFonts w:asciiTheme="majorHAnsi" w:hAnsiTheme="majorHAnsi" w:eastAsiaTheme="majorEastAsia" w:cstheme="majorBidi"/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40BE"/>
    <w:pPr>
      <w:spacing w:before="200" w:after="60" w:line="240" w:lineRule="auto"/>
      <w:outlineLvl w:val="2"/>
    </w:pPr>
    <w:rPr>
      <w:rFonts w:asciiTheme="majorHAnsi" w:hAnsiTheme="majorHAnsi" w:eastAsiaTheme="majorEastAsia" w:cstheme="majorBidi"/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0BE"/>
    <w:p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0BE"/>
    <w:pPr>
      <w:spacing w:before="200" w:after="0"/>
      <w:outlineLvl w:val="4"/>
    </w:pPr>
    <w:rPr>
      <w:rFonts w:asciiTheme="majorHAnsi" w:hAnsiTheme="majorHAnsi" w:eastAsiaTheme="majorEastAsia" w:cstheme="majorBidi"/>
      <w:b/>
      <w:bCs/>
      <w:color w:val="7F7F7F" w:themeColor="text1" w:themeTint="80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0BE"/>
    <w:pPr>
      <w:spacing w:after="0" w:line="271" w:lineRule="auto"/>
      <w:outlineLvl w:val="5"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0BE"/>
    <w:pPr>
      <w:spacing w:after="0"/>
      <w:outlineLvl w:val="6"/>
    </w:pPr>
    <w:rPr>
      <w:rFonts w:asciiTheme="majorHAnsi" w:hAnsiTheme="majorHAnsi" w:eastAsiaTheme="majorEastAsia" w:cstheme="majorBidi"/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0BE"/>
    <w:pPr>
      <w:spacing w:after="0"/>
      <w:outlineLvl w:val="7"/>
    </w:pPr>
    <w:rPr>
      <w:rFonts w:asciiTheme="majorHAnsi" w:hAnsiTheme="majorHAnsi" w:eastAsiaTheme="majorEastAsia" w:cstheme="majorBidi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0BE"/>
    <w:pPr>
      <w:spacing w:after="0"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D40BE"/>
    <w:rPr>
      <w:rFonts w:asciiTheme="majorHAnsi" w:hAnsiTheme="majorHAnsi" w:eastAsiaTheme="majorEastAsia" w:cstheme="majorBidi"/>
      <w:bCs/>
      <w:color w:val="FFFFFF" w:themeColor="background1"/>
      <w:sz w:val="28"/>
      <w:szCs w:val="28"/>
      <w:shd w:val="clear" w:color="auto" w:fill="6C2787" w:themeFill="accent1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FD40BE"/>
    <w:rPr>
      <w:rFonts w:asciiTheme="majorHAnsi" w:hAnsiTheme="majorHAnsi" w:eastAsiaTheme="majorEastAsia" w:cstheme="majorBidi"/>
      <w:bCs/>
      <w:sz w:val="26"/>
      <w:szCs w:val="26"/>
      <w:shd w:val="clear" w:color="auto" w:fill="E5CAF0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rsid w:val="00FD40BE"/>
    <w:rPr>
      <w:rFonts w:asciiTheme="majorHAnsi" w:hAnsiTheme="majorHAnsi" w:eastAsiaTheme="majorEastAsia" w:cstheme="majorBidi"/>
      <w:b/>
      <w:bCs/>
      <w:sz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D40BE"/>
    <w:rPr>
      <w:rFonts w:asciiTheme="majorHAnsi" w:hAnsiTheme="majorHAnsi" w:eastAsiaTheme="majorEastAsia" w:cstheme="majorBidi"/>
      <w:b/>
      <w:bCs/>
      <w:i/>
      <w:iCs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D40BE"/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D40BE"/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D40BE"/>
    <w:rPr>
      <w:rFonts w:asciiTheme="majorHAnsi" w:hAnsiTheme="majorHAnsi" w:eastAsiaTheme="majorEastAsia" w:cstheme="majorBidi"/>
      <w:i/>
      <w:iCs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D40BE"/>
    <w:rPr>
      <w:rFonts w:asciiTheme="majorHAnsi" w:hAnsiTheme="majorHAnsi" w:eastAsiaTheme="majorEastAsia" w:cstheme="majorBidi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D40BE"/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8E71D4"/>
    <w:rPr>
      <w:b/>
      <w:bCs/>
      <w:color w:val="501D64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D40BE"/>
    <w:pPr>
      <w:spacing w:after="0" w:line="240" w:lineRule="auto"/>
      <w:contextualSpacing/>
    </w:pPr>
    <w:rPr>
      <w:rFonts w:asciiTheme="majorHAnsi" w:hAnsiTheme="majorHAnsi" w:eastAsiaTheme="majorEastAsia" w:cstheme="majorBidi"/>
      <w:b/>
      <w:color w:val="6C2787" w:themeColor="accent1"/>
      <w:spacing w:val="5"/>
      <w:sz w:val="48"/>
      <w:szCs w:val="52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FD40BE"/>
    <w:rPr>
      <w:rFonts w:asciiTheme="majorHAnsi" w:hAnsiTheme="majorHAnsi" w:eastAsiaTheme="majorEastAsia" w:cstheme="majorBidi"/>
      <w:b/>
      <w:color w:val="6C2787" w:themeColor="accent1"/>
      <w:spacing w:val="5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0BE"/>
    <w:pPr>
      <w:spacing w:after="600"/>
    </w:pPr>
    <w:rPr>
      <w:rFonts w:asciiTheme="majorHAnsi" w:hAnsiTheme="majorHAnsi" w:eastAsiaTheme="majorEastAsia" w:cstheme="majorBidi"/>
      <w:i/>
      <w:iCs/>
      <w:spacing w:val="13"/>
      <w:szCs w:val="24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FD40BE"/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FD40BE"/>
    <w:rPr>
      <w:b/>
      <w:bCs/>
    </w:rPr>
  </w:style>
  <w:style w:type="character" w:styleId="Emphasis">
    <w:name w:val="Emphasis"/>
    <w:uiPriority w:val="20"/>
    <w:qFormat/>
    <w:rsid w:val="00FD40BE"/>
    <w:rPr>
      <w:b/>
      <w:bCs/>
      <w:i/>
      <w:iCs/>
      <w:spacing w:val="10"/>
      <w:bdr w:val="none" w:color="auto" w:sz="0" w:space="0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FD40BE"/>
    <w:pPr>
      <w:spacing w:after="0" w:line="240" w:lineRule="auto"/>
    </w:pPr>
    <w:rPr>
      <w:sz w:val="22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FD40BE"/>
  </w:style>
  <w:style w:type="paragraph" w:styleId="ListParagraph">
    <w:name w:val="List Paragraph"/>
    <w:basedOn w:val="Normal"/>
    <w:uiPriority w:val="34"/>
    <w:qFormat/>
    <w:rsid w:val="00FD40B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D40BE"/>
    <w:pPr>
      <w:spacing w:before="200" w:after="0"/>
      <w:ind w:left="360" w:right="360"/>
    </w:pPr>
    <w:rPr>
      <w:i/>
      <w:iCs/>
      <w:sz w:val="22"/>
      <w:lang w:val="en-US"/>
    </w:rPr>
  </w:style>
  <w:style w:type="character" w:styleId="QuoteChar" w:customStyle="1">
    <w:name w:val="Quote Char"/>
    <w:basedOn w:val="DefaultParagraphFont"/>
    <w:link w:val="Quote"/>
    <w:uiPriority w:val="29"/>
    <w:rsid w:val="00FD40B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0BE"/>
    <w:pPr>
      <w:pBdr>
        <w:bottom w:val="single" w:color="auto" w:sz="4" w:space="1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D40BE"/>
    <w:rPr>
      <w:b/>
      <w:bCs/>
      <w:i/>
      <w:iCs/>
    </w:rPr>
  </w:style>
  <w:style w:type="character" w:styleId="SubtleEmphasis">
    <w:name w:val="Subtle Emphasis"/>
    <w:uiPriority w:val="19"/>
    <w:qFormat/>
    <w:rsid w:val="00FD40BE"/>
    <w:rPr>
      <w:i/>
      <w:iCs/>
    </w:rPr>
  </w:style>
  <w:style w:type="character" w:styleId="IntenseEmphasis">
    <w:name w:val="Intense Emphasis"/>
    <w:uiPriority w:val="21"/>
    <w:qFormat/>
    <w:rsid w:val="00FD40BE"/>
    <w:rPr>
      <w:b/>
      <w:bCs/>
    </w:rPr>
  </w:style>
  <w:style w:type="character" w:styleId="SubtleReference">
    <w:name w:val="Subtle Reference"/>
    <w:uiPriority w:val="31"/>
    <w:qFormat/>
    <w:rsid w:val="00FD40BE"/>
    <w:rPr>
      <w:smallCaps/>
    </w:rPr>
  </w:style>
  <w:style w:type="character" w:styleId="IntenseReference">
    <w:name w:val="Intense Reference"/>
    <w:uiPriority w:val="32"/>
    <w:qFormat/>
    <w:rsid w:val="00FD40BE"/>
    <w:rPr>
      <w:smallCaps/>
      <w:spacing w:val="5"/>
      <w:u w:val="single"/>
    </w:rPr>
  </w:style>
  <w:style w:type="character" w:styleId="BookTitle">
    <w:name w:val="Book Title"/>
    <w:uiPriority w:val="33"/>
    <w:qFormat/>
    <w:rsid w:val="00FD40BE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40B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E31EA"/>
    <w:rPr>
      <w:color w:val="6C2787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76F0A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76F0A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76F0A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76F0A"/>
    <w:rPr>
      <w:sz w:val="20"/>
      <w:szCs w:val="20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276F0A"/>
  </w:style>
  <w:style w:type="character" w:styleId="FollowedHyperlink">
    <w:name w:val="FollowedHyperlink"/>
    <w:basedOn w:val="DefaultParagraphFont"/>
    <w:uiPriority w:val="99"/>
    <w:semiHidden/>
    <w:unhideWhenUsed/>
    <w:rsid w:val="00851BE7"/>
    <w:rPr>
      <w:color w:val="F79646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077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676E07"/>
  </w:style>
  <w:style w:type="character" w:styleId="eop" w:customStyle="1">
    <w:name w:val="eop"/>
    <w:basedOn w:val="DefaultParagraphFont"/>
    <w:rsid w:val="007A1804"/>
  </w:style>
  <w:style w:type="table" w:styleId="TableGrid">
    <w:name w:val="Table Grid"/>
    <w:basedOn w:val="TableNormal"/>
    <w:uiPriority w:val="59"/>
    <w:rsid w:val="008015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8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3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5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1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6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Teaching\Current\enp-com2060-public\exercises\enp-com2060-template-tutorial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chool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BE83C846F0E2459C45C1C3CCD86263" ma:contentTypeVersion="11" ma:contentTypeDescription="Create a new document." ma:contentTypeScope="" ma:versionID="a56c0e0037b4bee86e9d859c9cd40165">
  <xsd:schema xmlns:xsd="http://www.w3.org/2001/XMLSchema" xmlns:xs="http://www.w3.org/2001/XMLSchema" xmlns:p="http://schemas.microsoft.com/office/2006/metadata/properties" xmlns:ns2="1e4e950a-f53e-4c3f-82b0-660a0ee77dce" targetNamespace="http://schemas.microsoft.com/office/2006/metadata/properties" ma:root="true" ma:fieldsID="8ca78921bcf39b5d6a035d365a313914" ns2:_="">
    <xsd:import namespace="1e4e950a-f53e-4c3f-82b0-660a0ee77d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e950a-f53e-4c3f-82b0-660a0ee77d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4e7a9-4921-4884-8ec2-23d386fa8e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4e950a-f53e-4c3f-82b0-660a0ee77dc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8E9224-9AFB-49EB-BCB4-59C510E898C9}"/>
</file>

<file path=customXml/itemProps2.xml><?xml version="1.0" encoding="utf-8"?>
<ds:datastoreItem xmlns:ds="http://schemas.openxmlformats.org/officeDocument/2006/customXml" ds:itemID="{FBF1DFFC-03DD-434D-BBAC-AA459CBD9CC8}">
  <ds:schemaRefs>
    <ds:schemaRef ds:uri="http://purl.org/dc/terms/"/>
    <ds:schemaRef ds:uri="http://purl.org/dc/dcmitype/"/>
    <ds:schemaRef ds:uri="44c1402f-7552-4b97-a052-e4f0e9a08321"/>
    <ds:schemaRef ds:uri="http://schemas.microsoft.com/office/2006/documentManagement/types"/>
    <ds:schemaRef ds:uri="4c981c5a-452c-4fce-94a2-63ba2e587d15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CF690A49-DAD0-46D6-8237-F29E566F86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303E0F-7BD3-FF46-9F36-E42DD1C3BC8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enp-com2060-template-tutorial.dotx</ap:Template>
  <ap:Application>Microsoft Word for the web</ap:Application>
  <ap:DocSecurity>0</ap:DocSecurity>
  <ap:ScaleCrop>false</ap:ScaleCrop>
  <ap:Company>UoT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Tyrone Davison</dc:creator>
  <cp:lastModifiedBy>OBON, DANIEL CYRIL (Student)</cp:lastModifiedBy>
  <cp:revision>350</cp:revision>
  <cp:lastPrinted>2018-01-22T13:49:00Z</cp:lastPrinted>
  <dcterms:created xsi:type="dcterms:W3CDTF">2018-01-21T19:53:00Z</dcterms:created>
  <dcterms:modified xsi:type="dcterms:W3CDTF">2024-02-28T12:45:10Z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0x010100B9BE83C846F0E2459C45C1C3CCD86263</vt:lpwstr>
  </property>
  <property fmtid="{D5CDD505-2E9C-101B-9397-08002B2CF9AE}" pid="3" name="_dlc_DocIdItemGuid">
    <vt:lpwstr>6d09c6de-b9a0-4463-8656-cffd2dc1bfd1</vt:lpwstr>
  </property>
  <property fmtid="{D5CDD505-2E9C-101B-9397-08002B2CF9AE}" pid="4" name="MediaServiceImageTags">
    <vt:lpwstr/>
  </property>
</Properties>
</file>